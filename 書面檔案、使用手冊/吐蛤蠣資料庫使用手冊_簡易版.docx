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2A012" w14:textId="77777777" w:rsidR="00C345E0" w:rsidRDefault="00F0242B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B233716" wp14:editId="01051A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快取圖案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044B87BB" id="快取圖案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BE36766" wp14:editId="1E027D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4829B6" w14:paraId="094C6A6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9E0E9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24F94157" w14:textId="77777777" w:rsidR="00C345E0" w:rsidRDefault="00C345E0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07E9F488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50B4C8" w:themeFill="accent1"/>
                                      <w:vAlign w:val="center"/>
                                    </w:tcPr>
                                    <w:p w14:paraId="539B4D1B" w14:textId="641CE7A0" w:rsidR="00C345E0" w:rsidRDefault="00F0242B" w:rsidP="00C81E26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037FAB2A8D704F81BDA0978E071D436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81E26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吐</w:t>
                                          </w:r>
                                          <w:r w:rsidR="00C81E26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蛤蠣資料庫使用手冊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4829B6" w14:paraId="59FFB348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7A855D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556B237" w14:textId="77777777" w:rsidR="00C345E0" w:rsidRDefault="00C345E0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4829B6" w14:paraId="760D85F7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418DC00D" w14:textId="77777777" w:rsidR="00C345E0" w:rsidRDefault="00F0242B" w:rsidP="004829B6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58E688B9A3142AEA557357C41DC520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4829B6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其實是懶人包的意思啦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FD94D5D" w14:textId="77777777" w:rsidR="00C345E0" w:rsidRDefault="00C345E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BE36766" id="矩形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4829B6" w14:paraId="094C6A6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9E0E9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24F94157" w14:textId="77777777" w:rsidR="00C345E0" w:rsidRDefault="00C345E0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07E9F488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50B4C8" w:themeFill="accent1"/>
                                <w:vAlign w:val="center"/>
                              </w:tcPr>
                              <w:p w14:paraId="539B4D1B" w14:textId="641CE7A0" w:rsidR="00C345E0" w:rsidRDefault="00F0242B" w:rsidP="00C81E26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037FAB2A8D704F81BDA0978E071D436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1E26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吐</w:t>
                                    </w:r>
                                    <w:r w:rsidR="00C81E2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蛤蠣資料庫使用手冊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4829B6" w14:paraId="59FFB348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7A855D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556B237" w14:textId="77777777" w:rsidR="00C345E0" w:rsidRDefault="00C345E0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4829B6" w14:paraId="760D85F7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418DC00D" w14:textId="77777777" w:rsidR="00C345E0" w:rsidRDefault="00F0242B" w:rsidP="004829B6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58E688B9A3142AEA557357C41DC520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29B6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其實是懶人包的意思啦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FD94D5D" w14:textId="77777777" w:rsidR="00C345E0" w:rsidRDefault="00C345E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829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0A34300" wp14:editId="724E4E4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矩形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32BBA863" w14:textId="74D3D6AF" w:rsidR="00C345E0" w:rsidRDefault="00F0242B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50B4C8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0B4C8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1E26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50B4C8" w:themeColor="accent1"/>
                                      </w:rPr>
                                      <w:t>行動裝置</w:t>
                                    </w:r>
                                  </w:sdtContent>
                                </w:sdt>
                              </w:p>
                              <w:p w14:paraId="6437AB70" w14:textId="77777777" w:rsidR="00C345E0" w:rsidRDefault="00C345E0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50B4C8" w:themeColor="accent1"/>
                                  </w:rPr>
                                </w:pPr>
                              </w:p>
                              <w:p w14:paraId="46B8E0D9" w14:textId="1F84624B" w:rsidR="00C345E0" w:rsidRDefault="00F0242B">
                                <w:pPr>
                                  <w:pStyle w:val="af5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2-21T00:00:00Z">
                                      <w:dateFormat w:val="yyyy年M月d日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81E26">
                                      <w:rPr>
                                        <w:rFonts w:hint="eastAsia"/>
                                      </w:rPr>
                                      <w:t>2016</w:t>
                                    </w:r>
                                    <w:r w:rsidR="00C81E26">
                                      <w:rPr>
                                        <w:rFonts w:hint="eastAsia"/>
                                      </w:rPr>
                                      <w:t>年</w:t>
                                    </w:r>
                                    <w:r w:rsidR="00C81E26">
                                      <w:rPr>
                                        <w:rFonts w:hint="eastAsia"/>
                                      </w:rPr>
                                      <w:t>12</w:t>
                                    </w:r>
                                    <w:r w:rsidR="00C81E26">
                                      <w:rPr>
                                        <w:rFonts w:hint="eastAsia"/>
                                      </w:rPr>
                                      <w:t>月</w:t>
                                    </w:r>
                                    <w:r w:rsidR="00C81E26">
                                      <w:rPr>
                                        <w:rFonts w:hint="eastAsia"/>
                                      </w:rPr>
                                      <w:t>21</w:t>
                                    </w:r>
                                    <w:r w:rsidR="00C81E26">
                                      <w:rPr>
                                        <w:rFonts w:hint="eastAsia"/>
                                      </w:rPr>
                                      <w:t>日</w:t>
                                    </w:r>
                                  </w:sdtContent>
                                </w:sdt>
                              </w:p>
                              <w:p w14:paraId="3D96B3A8" w14:textId="77777777" w:rsidR="00C345E0" w:rsidRDefault="004829B6">
                                <w:pPr>
                                  <w:pStyle w:val="af5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zh-TW"/>
                                  </w:rPr>
                                  <w:t>撰寫人</w:t>
                                </w:r>
                                <w:r>
                                  <w:rPr>
                                    <w:lang w:val="zh-TW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張紘綸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0A34300" id="矩形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" o:allowincell="f" filled="f" stroked="f" strokeweight=".25pt">
                    <v:textbox style="mso-fit-shape-to-text:t" inset=",18pt,,18pt">
                      <w:txbxContent>
                        <w:p w14:paraId="32BBA863" w14:textId="74D3D6AF" w:rsidR="00C345E0" w:rsidRDefault="00C60A4A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50B4C8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0B4C8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81E26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50B4C8" w:themeColor="accent1"/>
                                </w:rPr>
                                <w:t>行動裝置</w:t>
                              </w:r>
                            </w:sdtContent>
                          </w:sdt>
                        </w:p>
                        <w:p w14:paraId="6437AB70" w14:textId="77777777" w:rsidR="00C345E0" w:rsidRDefault="00C345E0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50B4C8" w:themeColor="accent1"/>
                            </w:rPr>
                          </w:pPr>
                        </w:p>
                        <w:p w14:paraId="46B8E0D9" w14:textId="1F84624B" w:rsidR="00C345E0" w:rsidRDefault="00C60A4A">
                          <w:pPr>
                            <w:pStyle w:val="af5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21T00:00:00Z">
                                <w:dateFormat w:val="yyyy年M月d日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81E26">
                                <w:rPr>
                                  <w:rFonts w:hint="eastAsia"/>
                                </w:rPr>
                                <w:t>2016</w:t>
                              </w:r>
                              <w:r w:rsidR="00C81E26">
                                <w:rPr>
                                  <w:rFonts w:hint="eastAsia"/>
                                </w:rPr>
                                <w:t>年</w:t>
                              </w:r>
                              <w:r w:rsidR="00C81E26">
                                <w:rPr>
                                  <w:rFonts w:hint="eastAsia"/>
                                </w:rPr>
                                <w:t>12</w:t>
                              </w:r>
                              <w:r w:rsidR="00C81E26">
                                <w:rPr>
                                  <w:rFonts w:hint="eastAsia"/>
                                </w:rPr>
                                <w:t>月</w:t>
                              </w:r>
                              <w:r w:rsidR="00C81E26">
                                <w:rPr>
                                  <w:rFonts w:hint="eastAsia"/>
                                </w:rPr>
                                <w:t>21</w:t>
                              </w:r>
                              <w:r w:rsidR="00C81E26">
                                <w:rPr>
                                  <w:rFonts w:hint="eastAsia"/>
                                </w:rPr>
                                <w:t>日</w:t>
                              </w:r>
                            </w:sdtContent>
                          </w:sdt>
                        </w:p>
                        <w:p w14:paraId="3D96B3A8" w14:textId="77777777" w:rsidR="00C345E0" w:rsidRDefault="004829B6">
                          <w:pPr>
                            <w:pStyle w:val="af5"/>
                            <w:spacing w:line="276" w:lineRule="auto"/>
                            <w:jc w:val="center"/>
                          </w:pPr>
                          <w:r>
                            <w:rPr>
                              <w:lang w:val="zh-TW"/>
                            </w:rPr>
                            <w:t>撰寫人</w:t>
                          </w:r>
                          <w:r>
                            <w:rPr>
                              <w:lang w:val="zh-TW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張紘綸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4829B6">
            <w:br w:type="page"/>
          </w:r>
        </w:sdtContent>
      </w:sdt>
    </w:p>
    <w:p w14:paraId="3103CFF8" w14:textId="5485B6A3" w:rsidR="00C345E0" w:rsidRDefault="00F0242B">
      <w:pPr>
        <w:pStyle w:val="a4"/>
        <w:rPr>
          <w:smallCaps w:val="0"/>
        </w:rPr>
      </w:pPr>
      <w:sdt>
        <w:sdtPr>
          <w:rPr>
            <w:smallCaps w:val="0"/>
          </w:rPr>
          <w:alias w:val="標題"/>
          <w:tag w:val="標題"/>
          <w:id w:val="11808329"/>
          <w:placeholder>
            <w:docPart w:val="6B71BB09411C4AD4AEEBC869FBD613D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C81E26">
            <w:rPr>
              <w:rFonts w:hint="eastAsia"/>
              <w:smallCaps w:val="0"/>
            </w:rPr>
            <w:t>吐蛤蠣資料庫使用手冊</w:t>
          </w:r>
        </w:sdtContent>
      </w:sdt>
    </w:p>
    <w:p w14:paraId="7A4E397A" w14:textId="77777777" w:rsidR="00C345E0" w:rsidRDefault="00F0242B">
      <w:pPr>
        <w:pStyle w:val="a6"/>
      </w:pPr>
      <w:sdt>
        <w:sdtPr>
          <w:alias w:val="副標題"/>
          <w:tag w:val="副標題"/>
          <w:id w:val="11808339"/>
          <w:placeholder>
            <w:docPart w:val="6778BBCA849941D299E11B4090C3C047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829B6">
            <w:rPr>
              <w:rFonts w:hint="eastAsia"/>
            </w:rPr>
            <w:t>其實是懶人包的意思啦</w:t>
          </w:r>
        </w:sdtContent>
      </w:sdt>
    </w:p>
    <w:p w14:paraId="25FFFC1A" w14:textId="77777777" w:rsidR="00C345E0" w:rsidRDefault="5FFBE196" w:rsidP="5FFBE196">
      <w:pPr>
        <w:ind w:left="720"/>
      </w:pPr>
      <w:r>
        <w:t>這個說明文件能夠幫你</w:t>
      </w:r>
    </w:p>
    <w:p w14:paraId="687731CE" w14:textId="77777777" w:rsidR="004829B6" w:rsidRDefault="5FFBE196" w:rsidP="5FFBE196">
      <w:pPr>
        <w:pStyle w:val="afd"/>
        <w:numPr>
          <w:ilvl w:val="1"/>
          <w:numId w:val="13"/>
        </w:numPr>
        <w:ind w:leftChars="0"/>
      </w:pPr>
      <w:r>
        <w:t>將我寫的東西成功套進專案</w:t>
      </w:r>
      <w:r>
        <w:t>(</w:t>
      </w:r>
      <w:r>
        <w:t>理論上</w:t>
      </w:r>
      <w:r>
        <w:t>)</w:t>
      </w:r>
    </w:p>
    <w:p w14:paraId="3FBEAD2A" w14:textId="70FEA4D4" w:rsidR="004829B6" w:rsidRDefault="5FFBE196" w:rsidP="5FFBE196">
      <w:pPr>
        <w:pStyle w:val="afd"/>
        <w:numPr>
          <w:ilvl w:val="1"/>
          <w:numId w:val="13"/>
        </w:numPr>
        <w:ind w:leftChars="0"/>
      </w:pPr>
      <w:r>
        <w:t>教你要做到某某事要怎麼</w:t>
      </w:r>
      <w:r>
        <w:t>call</w:t>
      </w:r>
      <w:r>
        <w:t>，比如如何新增資料、取得</w:t>
      </w:r>
      <w:r w:rsidR="00C81E26">
        <w:rPr>
          <w:rFonts w:hint="eastAsia"/>
        </w:rPr>
        <w:t>鬧鐘</w:t>
      </w:r>
      <w:r>
        <w:t>等等</w:t>
      </w:r>
    </w:p>
    <w:p w14:paraId="216C02B2" w14:textId="19D05111" w:rsidR="5FFBE196" w:rsidRDefault="5FFBE196" w:rsidP="5FFBE196">
      <w:pPr>
        <w:pStyle w:val="afd"/>
        <w:numPr>
          <w:ilvl w:val="1"/>
          <w:numId w:val="13"/>
        </w:numPr>
        <w:ind w:leftChars="0"/>
      </w:pPr>
      <w:r>
        <w:t>附上函式大概說明</w:t>
      </w:r>
    </w:p>
    <w:p w14:paraId="382ED36C" w14:textId="5BA49DF9" w:rsidR="5FFBE196" w:rsidRDefault="5FFBE196" w:rsidP="5FFBE196"/>
    <w:p w14:paraId="1ABA5D95" w14:textId="6413F80E" w:rsidR="5FFBE196" w:rsidRDefault="5FFBE196" w:rsidP="5FFBE196"/>
    <w:p w14:paraId="70B38D0C" w14:textId="454D9C4E" w:rsidR="5FFBE196" w:rsidRDefault="5FFBE196" w:rsidP="5FFBE196">
      <w:r w:rsidRPr="5FFBE196">
        <w:rPr>
          <w:b/>
          <w:bCs/>
          <w:sz w:val="32"/>
          <w:szCs w:val="32"/>
        </w:rPr>
        <w:t>安裝說明</w:t>
      </w:r>
    </w:p>
    <w:p w14:paraId="6313147E" w14:textId="1FC8E550" w:rsidR="5FFBE196" w:rsidRDefault="5FFBE196" w:rsidP="5FFBE196"/>
    <w:p w14:paraId="274F1009" w14:textId="09232D3F" w:rsidR="00604167" w:rsidRDefault="5FFBE196" w:rsidP="00604167">
      <w:pPr>
        <w:pStyle w:val="afd"/>
        <w:numPr>
          <w:ilvl w:val="0"/>
          <w:numId w:val="14"/>
        </w:numPr>
        <w:ind w:leftChars="0"/>
      </w:pPr>
      <w:r>
        <w:t>到</w:t>
      </w:r>
      <w:hyperlink r:id="rId11" w:history="1">
        <w:r w:rsidR="00604167" w:rsidRPr="00AC4B12">
          <w:rPr>
            <w:rStyle w:val="afe"/>
          </w:rPr>
          <w:t>https://github.com/JasonZhang91503/twoGerli/</w:t>
        </w:r>
      </w:hyperlink>
      <w:r w:rsidR="00604167">
        <w:rPr>
          <w:rFonts w:hint="eastAsia"/>
        </w:rPr>
        <w:t>上面，將這個專案給載下來</w:t>
      </w:r>
      <w:r w:rsidR="00604167">
        <w:rPr>
          <w:rFonts w:hint="eastAsia"/>
        </w:rPr>
        <w:t>(</w:t>
      </w:r>
      <w:r w:rsidR="00604167">
        <w:rPr>
          <w:rFonts w:hint="eastAsia"/>
        </w:rPr>
        <w:t>有在用</w:t>
      </w:r>
      <w:r w:rsidR="00604167">
        <w:rPr>
          <w:rFonts w:hint="eastAsia"/>
        </w:rPr>
        <w:t>G</w:t>
      </w:r>
      <w:r w:rsidR="00604167">
        <w:t>itHub</w:t>
      </w:r>
      <w:r w:rsidR="00604167">
        <w:rPr>
          <w:rFonts w:hint="eastAsia"/>
        </w:rPr>
        <w:t>的話推薦用他的桌面程式下載，也就是點左邊的</w:t>
      </w:r>
      <w:r w:rsidR="00604167">
        <w:rPr>
          <w:rFonts w:hint="eastAsia"/>
        </w:rPr>
        <w:t>O</w:t>
      </w:r>
      <w:r w:rsidR="00604167">
        <w:t>pen in Desktop</w:t>
      </w:r>
      <w:r w:rsidR="00604167">
        <w:rPr>
          <w:rFonts w:hint="eastAsia"/>
        </w:rPr>
        <w:t>)</w:t>
      </w:r>
    </w:p>
    <w:p w14:paraId="6661EE70" w14:textId="4C2D8460" w:rsidR="5FFBE196" w:rsidRDefault="00604167" w:rsidP="5FFBE196">
      <w:r>
        <w:rPr>
          <w:noProof/>
        </w:rPr>
        <w:drawing>
          <wp:inline distT="0" distB="0" distL="0" distR="0" wp14:anchorId="093C32D1" wp14:editId="4BE6D408">
            <wp:extent cx="5760085" cy="34378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2-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D0F" w14:textId="549896ED" w:rsidR="5FFBE196" w:rsidRDefault="5FFBE196" w:rsidP="5FFBE196">
      <w:pPr>
        <w:rPr>
          <w:rFonts w:ascii="Perpetua" w:hAnsi="Perpetua" w:cs="Perpetua"/>
          <w:szCs w:val="22"/>
        </w:rPr>
      </w:pPr>
    </w:p>
    <w:p w14:paraId="7CE2E8D2" w14:textId="609CB439" w:rsidR="00604167" w:rsidRDefault="00604167" w:rsidP="5FFBE196">
      <w:pPr>
        <w:rPr>
          <w:rFonts w:ascii="Perpetua" w:hAnsi="Perpetua" w:cs="Perpetua"/>
          <w:szCs w:val="22"/>
        </w:rPr>
      </w:pPr>
    </w:p>
    <w:p w14:paraId="76BAD3B5" w14:textId="63D0F9A3" w:rsidR="00604167" w:rsidRDefault="00604167" w:rsidP="5FFBE196">
      <w:pPr>
        <w:rPr>
          <w:rFonts w:ascii="Perpetua" w:hAnsi="Perpetua" w:cs="Perpetua"/>
          <w:szCs w:val="22"/>
        </w:rPr>
      </w:pPr>
    </w:p>
    <w:p w14:paraId="6305C68B" w14:textId="378CB4F7" w:rsidR="00604167" w:rsidRDefault="00604167" w:rsidP="5FFBE196">
      <w:pPr>
        <w:rPr>
          <w:rFonts w:ascii="Perpetua" w:hAnsi="Perpetua" w:cs="Perpetua"/>
          <w:szCs w:val="22"/>
        </w:rPr>
      </w:pPr>
    </w:p>
    <w:p w14:paraId="17059C66" w14:textId="2FDA56DF" w:rsidR="004772D1" w:rsidRDefault="00604167" w:rsidP="00604167">
      <w:pPr>
        <w:pStyle w:val="afd"/>
        <w:numPr>
          <w:ilvl w:val="0"/>
          <w:numId w:val="14"/>
        </w:numPr>
        <w:ind w:leftChars="0"/>
        <w:rPr>
          <w:rFonts w:ascii="Perpetua" w:hAnsi="Perpetua" w:cs="Perpetua"/>
          <w:szCs w:val="22"/>
        </w:rPr>
      </w:pPr>
      <w:r w:rsidRPr="00604167">
        <w:rPr>
          <w:rFonts w:ascii="Perpetua" w:hAnsi="Perpetua" w:cs="Perpetua" w:hint="eastAsia"/>
          <w:szCs w:val="22"/>
        </w:rPr>
        <w:lastRenderedPageBreak/>
        <w:t>用檔案總管開啟載好的專案，到</w:t>
      </w:r>
      <w:r w:rsidRPr="00604167">
        <w:rPr>
          <w:rFonts w:ascii="Perpetua" w:hAnsi="Perpetua" w:cs="Perpetua" w:hint="eastAsia"/>
          <w:szCs w:val="22"/>
        </w:rPr>
        <w:t>twoGerli</w:t>
      </w:r>
      <w:r w:rsidRPr="00604167">
        <w:rPr>
          <w:rFonts w:ascii="Perpetua" w:hAnsi="Perpetua" w:cs="Perpetua" w:hint="eastAsia"/>
          <w:szCs w:val="22"/>
        </w:rPr>
        <w:t>底下的</w:t>
      </w:r>
      <w:r w:rsidRPr="00604167">
        <w:rPr>
          <w:rFonts w:ascii="Perpetua" w:hAnsi="Perpetua" w:cs="Perpetua"/>
          <w:szCs w:val="22"/>
        </w:rPr>
        <w:t>”databaseUnit\ScheduleSQLite\app\src\main\java\com”</w:t>
      </w:r>
      <w:r>
        <w:rPr>
          <w:rFonts w:ascii="Perpetua" w:hAnsi="Perpetua" w:cs="Perpetua" w:hint="eastAsia"/>
          <w:szCs w:val="22"/>
        </w:rPr>
        <w:t>後，將</w:t>
      </w:r>
      <w:r w:rsidRPr="00604167">
        <w:rPr>
          <w:rFonts w:ascii="Perpetua" w:hAnsi="Perpetua" w:cs="Perpetua"/>
          <w:szCs w:val="22"/>
        </w:rPr>
        <w:t>mobileclass</w:t>
      </w:r>
      <w:r>
        <w:rPr>
          <w:rFonts w:ascii="Perpetua" w:hAnsi="Perpetua" w:cs="Perpetua" w:hint="eastAsia"/>
          <w:szCs w:val="22"/>
        </w:rPr>
        <w:t>資料夾複製到自己專案</w:t>
      </w:r>
      <w:r w:rsidR="004772D1">
        <w:rPr>
          <w:rFonts w:ascii="Perpetua" w:hAnsi="Perpetua" w:cs="Perpetua" w:hint="eastAsia"/>
          <w:szCs w:val="22"/>
        </w:rPr>
        <w:t>的</w:t>
      </w:r>
      <w:r w:rsidR="004772D1">
        <w:rPr>
          <w:rFonts w:ascii="Perpetua" w:hAnsi="Perpetua" w:cs="Perpetua" w:hint="eastAsia"/>
          <w:szCs w:val="22"/>
        </w:rPr>
        <w:t>com</w:t>
      </w:r>
      <w:r w:rsidR="004772D1">
        <w:rPr>
          <w:rFonts w:ascii="Perpetua" w:hAnsi="Perpetua" w:cs="Perpetua" w:hint="eastAsia"/>
          <w:szCs w:val="22"/>
        </w:rPr>
        <w:t>資料夾下</w:t>
      </w:r>
      <w:r w:rsidR="004772D1">
        <w:rPr>
          <w:rFonts w:ascii="Perpetua" w:hAnsi="Perpetua" w:cs="Perpetua" w:hint="eastAsia"/>
          <w:szCs w:val="22"/>
        </w:rPr>
        <w:t>:</w:t>
      </w:r>
    </w:p>
    <w:p w14:paraId="0C0F9C27" w14:textId="7458AA5C" w:rsidR="004772D1" w:rsidRDefault="004772D1" w:rsidP="004772D1">
      <w:pPr>
        <w:rPr>
          <w:rFonts w:ascii="Perpetua" w:hAnsi="Perpetua" w:cs="Perpetua"/>
          <w:szCs w:val="22"/>
        </w:rPr>
      </w:pPr>
      <w:r>
        <w:rPr>
          <w:rFonts w:ascii="Perpetua" w:hAnsi="Perpetua" w:cs="Perpetua"/>
          <w:noProof/>
          <w:szCs w:val="22"/>
        </w:rPr>
        <w:drawing>
          <wp:inline distT="0" distB="0" distL="0" distR="0" wp14:anchorId="088C72C0" wp14:editId="01733C19">
            <wp:extent cx="5760085" cy="23958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2-21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FF49" w14:textId="0E379323" w:rsidR="00604167" w:rsidRPr="004772D1" w:rsidRDefault="004772D1" w:rsidP="004772D1">
      <w:pPr>
        <w:rPr>
          <w:rFonts w:ascii="Perpetua" w:hAnsi="Perpetua" w:cs="Perpetua"/>
          <w:szCs w:val="22"/>
        </w:rPr>
      </w:pPr>
      <w:r>
        <w:rPr>
          <w:rFonts w:ascii="Perpetua" w:hAnsi="Perpetua" w:cs="Perpetua" w:hint="eastAsia"/>
          <w:szCs w:val="22"/>
        </w:rPr>
        <w:t>成功的話應該會像下面這樣</w:t>
      </w:r>
      <w:r w:rsidRPr="004772D1">
        <w:rPr>
          <w:rFonts w:ascii="Perpetua" w:hAnsi="Perpetua" w:cs="Perpetua" w:hint="eastAsia"/>
          <w:szCs w:val="22"/>
        </w:rPr>
        <w:t xml:space="preserve"> </w:t>
      </w:r>
      <w:r>
        <w:rPr>
          <w:rFonts w:ascii="Perpetua" w:hAnsi="Perpetua" w:cs="Perpetua" w:hint="eastAsia"/>
          <w:szCs w:val="22"/>
        </w:rPr>
        <w:t>(</w:t>
      </w:r>
      <w:r>
        <w:rPr>
          <w:rFonts w:ascii="Perpetua" w:hAnsi="Perpetua" w:cs="Perpetua" w:hint="eastAsia"/>
          <w:szCs w:val="22"/>
        </w:rPr>
        <w:t>其實懂套件名稱怎麼改的話，就可以自己決定擺哪裡，若不確定可以先照此教學擺</w:t>
      </w:r>
      <w:r>
        <w:rPr>
          <w:rFonts w:ascii="Perpetua" w:hAnsi="Perpetua" w:cs="Perpetua" w:hint="eastAsia"/>
          <w:szCs w:val="22"/>
        </w:rPr>
        <w:t>):</w:t>
      </w:r>
    </w:p>
    <w:p w14:paraId="1C264879" w14:textId="34FA8193" w:rsidR="5FFBE196" w:rsidRDefault="004772D1" w:rsidP="5FFBE196">
      <w:pPr>
        <w:rPr>
          <w:rFonts w:ascii="Perpetua" w:eastAsia="Perpetua" w:hAnsi="Perpetua" w:cs="Perpetua"/>
          <w:szCs w:val="22"/>
        </w:rPr>
      </w:pPr>
      <w:r>
        <w:rPr>
          <w:noProof/>
        </w:rPr>
        <w:drawing>
          <wp:inline distT="0" distB="0" distL="0" distR="0" wp14:anchorId="46C2D13C" wp14:editId="3AE1D3EC">
            <wp:extent cx="3505504" cy="352836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42A" w14:textId="3CFA4059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10494F6E" w14:textId="28C22CB7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2.試試看在onCreate或喜歡的地方打</w:t>
      </w:r>
    </w:p>
    <w:p w14:paraId="36A9F1E8" w14:textId="25926A99" w:rsidR="004772D1" w:rsidRPr="004772D1" w:rsidRDefault="004772D1" w:rsidP="004772D1">
      <w:pPr>
        <w:pStyle w:val="HTML"/>
        <w:shd w:val="clear" w:color="auto" w:fill="2B2B2B"/>
        <w:rPr>
          <w:color w:val="CC7832"/>
          <w:sz w:val="19"/>
          <w:szCs w:val="19"/>
        </w:rPr>
      </w:pPr>
      <w:r>
        <w:rPr>
          <w:rFonts w:hint="eastAsia"/>
          <w:color w:val="A9B7C6"/>
          <w:sz w:val="19"/>
          <w:szCs w:val="19"/>
          <w:shd w:val="clear" w:color="auto" w:fill="344134"/>
        </w:rPr>
        <w:t>ScheduleDatabase</w:t>
      </w:r>
      <w:r>
        <w:rPr>
          <w:rFonts w:hint="eastAsia"/>
          <w:color w:val="A9B7C6"/>
          <w:sz w:val="19"/>
          <w:szCs w:val="19"/>
        </w:rPr>
        <w:t xml:space="preserve"> scheduleDatabase = </w:t>
      </w:r>
      <w:r>
        <w:rPr>
          <w:rFonts w:hint="eastAsia"/>
          <w:color w:val="CC7832"/>
          <w:sz w:val="19"/>
          <w:szCs w:val="19"/>
        </w:rPr>
        <w:t xml:space="preserve">new </w:t>
      </w:r>
      <w:r>
        <w:rPr>
          <w:rFonts w:hint="eastAsia"/>
          <w:color w:val="A9B7C6"/>
          <w:sz w:val="19"/>
          <w:szCs w:val="19"/>
          <w:shd w:val="clear" w:color="auto" w:fill="344134"/>
        </w:rPr>
        <w:t>ScheduleDatabase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CC7832"/>
          <w:sz w:val="19"/>
          <w:szCs w:val="19"/>
        </w:rPr>
        <w:t>this</w:t>
      </w:r>
      <w:r>
        <w:rPr>
          <w:rFonts w:hint="eastAsia"/>
          <w:color w:val="A9B7C6"/>
          <w:sz w:val="19"/>
          <w:szCs w:val="19"/>
        </w:rPr>
        <w:t>)</w:t>
      </w:r>
      <w:r>
        <w:rPr>
          <w:rFonts w:hint="eastAsia"/>
          <w:color w:val="CC7832"/>
          <w:sz w:val="19"/>
          <w:szCs w:val="19"/>
        </w:rPr>
        <w:t>;</w:t>
      </w:r>
    </w:p>
    <w:p w14:paraId="4E2AE520" w14:textId="77777777" w:rsidR="004772D1" w:rsidRDefault="004772D1" w:rsidP="004772D1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 xml:space="preserve"> </w:t>
      </w:r>
    </w:p>
    <w:p w14:paraId="76C5311B" w14:textId="3249A425" w:rsidR="5FFBE196" w:rsidRDefault="5FFBE196" w:rsidP="004772D1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(可能會跳提示要你按ALT+Enter來import)，如果不會有紅字代表裝成功囉~~~</w:t>
      </w:r>
    </w:p>
    <w:p w14:paraId="59543F94" w14:textId="2323FDC5" w:rsidR="5FFBE196" w:rsidRDefault="00CA10FC" w:rsidP="5FFBE196">
      <w:r>
        <w:rPr>
          <w:noProof/>
        </w:rPr>
        <w:lastRenderedPageBreak/>
        <w:drawing>
          <wp:inline distT="0" distB="0" distL="0" distR="0" wp14:anchorId="36CB2FAE" wp14:editId="2BF0FA22">
            <wp:extent cx="5700254" cy="2949196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609" w14:textId="24C2BC79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63052E5" w14:textId="52A605C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568E3BC9" w14:textId="5588837A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阿對了這邊很重要你們裝完之後，請幫我把</w:t>
      </w:r>
      <w:r w:rsidR="00CA10FC">
        <w:rPr>
          <w:rFonts w:ascii="Perpetua" w:hAnsi="Perpetua" w:cs="Perpetua" w:hint="eastAsia"/>
          <w:szCs w:val="22"/>
        </w:rPr>
        <w:t>myapp</w:t>
      </w:r>
      <w:r w:rsidR="00CA10FC">
        <w:rPr>
          <w:rFonts w:ascii="Perpetua" w:hAnsi="Perpetua" w:cs="Perpetua"/>
          <w:szCs w:val="22"/>
        </w:rPr>
        <w:t>lication</w:t>
      </w:r>
      <w:r w:rsidRPr="5FFBE196">
        <w:rPr>
          <w:rFonts w:ascii="Perpetua" w:eastAsia="Perpetua" w:hAnsi="Perpetua" w:cs="Perpetua"/>
          <w:szCs w:val="22"/>
        </w:rPr>
        <w:t>資料夾底下的MainActivity刪掉(不然你的R這個東西會跳出來抗議)</w:t>
      </w:r>
    </w:p>
    <w:p w14:paraId="4E1334CA" w14:textId="5975B195" w:rsidR="5FFBE196" w:rsidRDefault="00CA10FC" w:rsidP="5FFBE196">
      <w:pPr>
        <w:rPr>
          <w:rFonts w:ascii="Perpetua" w:eastAsia="Perpetua" w:hAnsi="Perpetua" w:cs="Perpetua"/>
          <w:szCs w:val="22"/>
        </w:rPr>
      </w:pPr>
      <w:r>
        <w:rPr>
          <w:noProof/>
        </w:rPr>
        <w:drawing>
          <wp:inline distT="0" distB="0" distL="0" distR="0" wp14:anchorId="132A762D" wp14:editId="5F04560A">
            <wp:extent cx="3604572" cy="345215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B26" w14:textId="0CEFDDE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349264D" w14:textId="65593CF0" w:rsidR="5FFBE196" w:rsidRDefault="5FFBE196" w:rsidP="5FFBE196">
      <w:pPr>
        <w:rPr>
          <w:rFonts w:ascii="Perpetua" w:hAnsi="Perpetua" w:cs="Perpetua"/>
          <w:szCs w:val="22"/>
        </w:rPr>
      </w:pPr>
    </w:p>
    <w:p w14:paraId="2B83B11C" w14:textId="5C22BD05" w:rsidR="00CA10FC" w:rsidRDefault="00CA10FC" w:rsidP="5FFBE196">
      <w:pPr>
        <w:rPr>
          <w:rFonts w:ascii="Perpetua" w:hAnsi="Perpetua" w:cs="Perpetua"/>
          <w:szCs w:val="22"/>
        </w:rPr>
      </w:pPr>
    </w:p>
    <w:p w14:paraId="3BBA4068" w14:textId="1C911308" w:rsidR="00E4634E" w:rsidRDefault="00E4634E" w:rsidP="5FFBE196">
      <w:pPr>
        <w:rPr>
          <w:rFonts w:ascii="Perpetua" w:hAnsi="Perpetua" w:cs="Perpetua"/>
          <w:szCs w:val="22"/>
        </w:rPr>
      </w:pPr>
    </w:p>
    <w:p w14:paraId="6E3BBB4C" w14:textId="4C941C5C" w:rsidR="00E4634E" w:rsidRPr="00E4634E" w:rsidRDefault="00E4634E" w:rsidP="00E4634E">
      <w:pPr>
        <w:rPr>
          <w:rFonts w:ascii="Perpetua" w:hAnsi="Perpetua" w:cs="Perpetua" w:hint="eastAsia"/>
          <w:szCs w:val="22"/>
        </w:rPr>
      </w:pPr>
      <w:r>
        <w:rPr>
          <w:rFonts w:ascii="Perpetua" w:eastAsia="Perpetua" w:hAnsi="Perpetua" w:cs="Perpetua"/>
          <w:b/>
          <w:bCs/>
          <w:sz w:val="32"/>
          <w:szCs w:val="32"/>
        </w:rPr>
        <w:lastRenderedPageBreak/>
        <w:t>two</w:t>
      </w:r>
      <w:r w:rsidRPr="5FFBE196">
        <w:rPr>
          <w:rFonts w:ascii="Perpetua" w:eastAsia="Perpetua" w:hAnsi="Perpetua" w:cs="Perpetua"/>
          <w:b/>
          <w:bCs/>
          <w:sz w:val="32"/>
          <w:szCs w:val="32"/>
        </w:rPr>
        <w:t>Gerli</w:t>
      </w:r>
      <w:r>
        <w:rPr>
          <w:rFonts w:ascii="Perpetua" w:eastAsia="Perpetua" w:hAnsi="Perpetua" w:cs="Perpetua"/>
          <w:b/>
          <w:bCs/>
          <w:sz w:val="32"/>
          <w:szCs w:val="32"/>
        </w:rPr>
        <w:t>資料</w:t>
      </w:r>
      <w:r>
        <w:rPr>
          <w:rFonts w:asciiTheme="minorEastAsia" w:hAnsiTheme="minorEastAsia" w:cs="Perpetua" w:hint="eastAsia"/>
          <w:b/>
          <w:bCs/>
          <w:sz w:val="32"/>
          <w:szCs w:val="32"/>
        </w:rPr>
        <w:t>庫使用方法懶人包整理(排程)</w:t>
      </w:r>
    </w:p>
    <w:p w14:paraId="0A5F2CA8" w14:textId="1474742F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建立資料庫物件</w:t>
      </w:r>
    </w:p>
    <w:p w14:paraId="5299E15A" w14:textId="232136BC" w:rsidR="00E4634E" w:rsidRPr="00B41D72" w:rsidRDefault="00E4634E" w:rsidP="00B41D72">
      <w:pPr>
        <w:pStyle w:val="HTML"/>
        <w:shd w:val="clear" w:color="auto" w:fill="2B2B2B"/>
        <w:ind w:left="480"/>
        <w:rPr>
          <w:rFonts w:hint="eastAsia"/>
          <w:color w:val="A9B7C6"/>
          <w:sz w:val="19"/>
          <w:szCs w:val="19"/>
        </w:rPr>
      </w:pPr>
      <w:r>
        <w:rPr>
          <w:rFonts w:hint="eastAsia"/>
          <w:color w:val="A9B7C6"/>
          <w:sz w:val="19"/>
          <w:szCs w:val="19"/>
        </w:rPr>
        <w:t>ScheduleManager</w:t>
      </w:r>
      <w:r>
        <w:rPr>
          <w:rFonts w:hint="eastAsia"/>
          <w:color w:val="A9B7C6"/>
          <w:sz w:val="19"/>
          <w:szCs w:val="19"/>
        </w:rPr>
        <w:t xml:space="preserve"> </w:t>
      </w:r>
      <w:r w:rsidR="00B41D72">
        <w:rPr>
          <w:color w:val="FFC66D"/>
          <w:sz w:val="19"/>
          <w:szCs w:val="19"/>
        </w:rPr>
        <w:t xml:space="preserve">scheduleManager = new </w:t>
      </w:r>
      <w:r w:rsidR="00B41D72" w:rsidRPr="00B41D72">
        <w:rPr>
          <w:color w:val="A9B7C6"/>
          <w:sz w:val="19"/>
          <w:szCs w:val="19"/>
        </w:rPr>
        <w:t>ScheduleManager(this);</w:t>
      </w:r>
    </w:p>
    <w:p w14:paraId="44C4FD12" w14:textId="2D512691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查詢排程用</w:t>
      </w:r>
    </w:p>
    <w:p w14:paraId="54BB8DC9" w14:textId="63AB9D67" w:rsidR="00E4634E" w:rsidRPr="00E4634E" w:rsidRDefault="00E4634E" w:rsidP="00E4634E">
      <w:pPr>
        <w:pStyle w:val="HTML"/>
        <w:shd w:val="clear" w:color="auto" w:fill="2B2B2B"/>
        <w:ind w:left="480"/>
        <w:rPr>
          <w:rFonts w:hint="eastAsia"/>
          <w:color w:val="A9B7C6"/>
          <w:sz w:val="19"/>
          <w:szCs w:val="19"/>
        </w:rPr>
      </w:pPr>
      <w:r>
        <w:rPr>
          <w:rFonts w:hint="eastAsia"/>
          <w:color w:val="A9B7C6"/>
          <w:sz w:val="19"/>
          <w:szCs w:val="19"/>
        </w:rPr>
        <w:t xml:space="preserve">SchedulePackage </w:t>
      </w:r>
      <w:r>
        <w:rPr>
          <w:rFonts w:hint="eastAsia"/>
          <w:color w:val="FFC66D"/>
          <w:sz w:val="19"/>
          <w:szCs w:val="19"/>
        </w:rPr>
        <w:t>getScheduleByDay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CC7832"/>
          <w:sz w:val="19"/>
          <w:szCs w:val="19"/>
        </w:rPr>
        <w:t xml:space="preserve">int </w:t>
      </w:r>
      <w:r>
        <w:rPr>
          <w:rFonts w:hint="eastAsia"/>
          <w:color w:val="A9B7C6"/>
          <w:sz w:val="19"/>
          <w:szCs w:val="19"/>
        </w:rPr>
        <w:t>year</w:t>
      </w:r>
      <w:r>
        <w:rPr>
          <w:rFonts w:hint="eastAsia"/>
          <w:color w:val="CC7832"/>
          <w:sz w:val="19"/>
          <w:szCs w:val="19"/>
        </w:rPr>
        <w:t xml:space="preserve">, int </w:t>
      </w:r>
      <w:r>
        <w:rPr>
          <w:rFonts w:hint="eastAsia"/>
          <w:color w:val="A9B7C6"/>
          <w:sz w:val="19"/>
          <w:szCs w:val="19"/>
        </w:rPr>
        <w:t>month</w:t>
      </w:r>
      <w:r>
        <w:rPr>
          <w:rFonts w:hint="eastAsia"/>
          <w:color w:val="CC7832"/>
          <w:sz w:val="19"/>
          <w:szCs w:val="19"/>
        </w:rPr>
        <w:t xml:space="preserve">, int </w:t>
      </w:r>
      <w:r>
        <w:rPr>
          <w:rFonts w:hint="eastAsia"/>
          <w:color w:val="A9B7C6"/>
          <w:sz w:val="19"/>
          <w:szCs w:val="19"/>
        </w:rPr>
        <w:t>day)</w:t>
      </w:r>
    </w:p>
    <w:p w14:paraId="468A1EDC" w14:textId="19FCBC67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新增排程用</w:t>
      </w:r>
    </w:p>
    <w:p w14:paraId="0FD46F7F" w14:textId="224D93CC" w:rsidR="00E4634E" w:rsidRPr="00E4634E" w:rsidRDefault="00E4634E" w:rsidP="00E4634E">
      <w:pPr>
        <w:pStyle w:val="HTML"/>
        <w:shd w:val="clear" w:color="auto" w:fill="2B2B2B"/>
        <w:ind w:left="480"/>
        <w:rPr>
          <w:rFonts w:hint="eastAsia"/>
          <w:color w:val="A9B7C6"/>
          <w:sz w:val="19"/>
          <w:szCs w:val="19"/>
        </w:rPr>
      </w:pPr>
      <w:r>
        <w:rPr>
          <w:rFonts w:hint="eastAsia"/>
          <w:color w:val="CC7832"/>
          <w:sz w:val="19"/>
          <w:szCs w:val="19"/>
        </w:rPr>
        <w:t xml:space="preserve">boolean </w:t>
      </w:r>
      <w:r>
        <w:rPr>
          <w:rFonts w:hint="eastAsia"/>
          <w:color w:val="A9B7C6"/>
          <w:sz w:val="19"/>
          <w:szCs w:val="19"/>
          <w:shd w:val="clear" w:color="auto" w:fill="344134"/>
        </w:rPr>
        <w:t>insertSchedule</w:t>
      </w:r>
      <w:r>
        <w:rPr>
          <w:rFonts w:hint="eastAsia"/>
          <w:color w:val="A9B7C6"/>
          <w:sz w:val="19"/>
          <w:szCs w:val="19"/>
        </w:rPr>
        <w:t>(String Time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Name)</w:t>
      </w:r>
    </w:p>
    <w:p w14:paraId="693CC566" w14:textId="3C536743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修改排程用</w:t>
      </w:r>
    </w:p>
    <w:p w14:paraId="66AD4955" w14:textId="3856DDA9" w:rsidR="00E4634E" w:rsidRPr="00E4634E" w:rsidRDefault="00E4634E" w:rsidP="00E4634E">
      <w:pPr>
        <w:pStyle w:val="HTML"/>
        <w:shd w:val="clear" w:color="auto" w:fill="2B2B2B"/>
        <w:ind w:left="480"/>
        <w:rPr>
          <w:rFonts w:hint="eastAsia"/>
          <w:color w:val="A9B7C6"/>
          <w:sz w:val="19"/>
          <w:szCs w:val="19"/>
        </w:rPr>
      </w:pPr>
      <w:r>
        <w:rPr>
          <w:rFonts w:hint="eastAsia"/>
          <w:color w:val="CC7832"/>
          <w:sz w:val="19"/>
          <w:szCs w:val="19"/>
        </w:rPr>
        <w:t xml:space="preserve">boolean </w:t>
      </w:r>
      <w:r>
        <w:rPr>
          <w:rFonts w:hint="eastAsia"/>
          <w:color w:val="FFC66D"/>
          <w:sz w:val="19"/>
          <w:szCs w:val="19"/>
        </w:rPr>
        <w:t>updateSchedule</w:t>
      </w:r>
      <w:r>
        <w:rPr>
          <w:rFonts w:hint="eastAsia"/>
          <w:color w:val="A9B7C6"/>
          <w:sz w:val="19"/>
          <w:szCs w:val="19"/>
        </w:rPr>
        <w:t>(String time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name</w:t>
      </w:r>
      <w:r>
        <w:rPr>
          <w:rFonts w:hint="eastAsia"/>
          <w:color w:val="CC7832"/>
          <w:sz w:val="19"/>
          <w:szCs w:val="19"/>
        </w:rPr>
        <w:t xml:space="preserve">,long </w:t>
      </w:r>
      <w:r>
        <w:rPr>
          <w:rFonts w:hint="eastAsia"/>
          <w:color w:val="A9B7C6"/>
          <w:sz w:val="19"/>
          <w:szCs w:val="19"/>
        </w:rPr>
        <w:t>id)</w:t>
      </w:r>
    </w:p>
    <w:p w14:paraId="06F9FBC1" w14:textId="757F6217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刪除排程用</w:t>
      </w:r>
    </w:p>
    <w:p w14:paraId="32E2F901" w14:textId="6C6423A5" w:rsidR="00E4634E" w:rsidRDefault="00E4634E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當進行新增、修改、刪除這三個資料，會更改到資料庫的值，但是不會幫你改到介面上的資料，因此當做了新增修改刪除後，要在查詢</w:t>
      </w:r>
      <w:r w:rsidR="00B41D72">
        <w:rPr>
          <w:rFonts w:hint="eastAsia"/>
        </w:rPr>
        <w:t>一次</w:t>
      </w:r>
      <w:r>
        <w:rPr>
          <w:rFonts w:hint="eastAsia"/>
        </w:rPr>
        <w:t>排程，並且填到介面上面</w:t>
      </w:r>
    </w:p>
    <w:p w14:paraId="58B86587" w14:textId="51F8EA9E" w:rsidR="00DB4F0A" w:rsidRDefault="00DB4F0A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凡是參數要給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型態的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的地方</w:t>
      </w:r>
      <w:r>
        <w:rPr>
          <w:rFonts w:hint="eastAsia"/>
        </w:rPr>
        <w:t>(</w:t>
      </w:r>
      <w:r>
        <w:rPr>
          <w:rFonts w:hint="eastAsia"/>
        </w:rPr>
        <w:t>新增排程、更新排程</w:t>
      </w:r>
      <w:r>
        <w:rPr>
          <w:rFonts w:hint="eastAsia"/>
        </w:rPr>
        <w:t>)</w:t>
      </w:r>
      <w:r>
        <w:rPr>
          <w:rFonts w:hint="eastAsia"/>
        </w:rPr>
        <w:t>，請一律用</w:t>
      </w:r>
      <w:r>
        <w:rPr>
          <w:rFonts w:hint="eastAsia"/>
        </w:rPr>
        <w:t>C</w:t>
      </w:r>
      <w:r>
        <w:t>alendarManager.getTime</w:t>
      </w:r>
      <w:r>
        <w:rPr>
          <w:rFonts w:hint="eastAsia"/>
        </w:rPr>
        <w:t>()</w:t>
      </w:r>
      <w:r>
        <w:rPr>
          <w:rFonts w:hint="eastAsia"/>
        </w:rPr>
        <w:t>來取得時間的</w:t>
      </w:r>
      <w:r>
        <w:rPr>
          <w:rFonts w:hint="eastAsia"/>
        </w:rPr>
        <w:t>String(</w:t>
      </w:r>
      <w:r>
        <w:rPr>
          <w:rFonts w:hint="eastAsia"/>
        </w:rPr>
        <w:t>詳細用法見</w:t>
      </w:r>
      <w:r>
        <w:t>”</w:t>
      </w:r>
      <w:r>
        <w:rPr>
          <w:rFonts w:hint="eastAsia"/>
        </w:rPr>
        <w:t>新增排程部分</w:t>
      </w:r>
      <w:r>
        <w:t>”</w:t>
      </w:r>
      <w:r>
        <w:rPr>
          <w:rFonts w:hint="eastAsia"/>
        </w:rPr>
        <w:t>)</w:t>
      </w:r>
    </w:p>
    <w:p w14:paraId="10618E89" w14:textId="77777777" w:rsidR="00DB4F0A" w:rsidRDefault="00DB4F0A" w:rsidP="00E4634E">
      <w:pPr>
        <w:pStyle w:val="afd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t>新增、修改、刪除回傳</w:t>
      </w:r>
      <w:r>
        <w:rPr>
          <w:rFonts w:hint="eastAsia"/>
        </w:rPr>
        <w:t>true</w:t>
      </w:r>
      <w:r>
        <w:rPr>
          <w:rFonts w:hint="eastAsia"/>
        </w:rPr>
        <w:t>代表成功，反之失敗</w:t>
      </w:r>
    </w:p>
    <w:p w14:paraId="554D8364" w14:textId="5E926AE3" w:rsidR="00DB4F0A" w:rsidRDefault="00DB4F0A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查詢回傳</w:t>
      </w:r>
      <w:r>
        <w:rPr>
          <w:rFonts w:hint="eastAsia"/>
        </w:rPr>
        <w:t>S</w:t>
      </w:r>
      <w:r>
        <w:t>chedulePackage</w:t>
      </w:r>
      <w:r>
        <w:rPr>
          <w:rFonts w:hint="eastAsia"/>
        </w:rPr>
        <w:t>型態，裡面包含</w:t>
      </w:r>
      <w:r>
        <w:rPr>
          <w:rFonts w:hint="eastAsia"/>
        </w:rPr>
        <w:t>id,Time,Name</w:t>
      </w:r>
      <w:r>
        <w:rPr>
          <w:rFonts w:hint="eastAsia"/>
        </w:rPr>
        <w:t>等資訊</w:t>
      </w:r>
      <w:r>
        <w:rPr>
          <w:rFonts w:hint="eastAsia"/>
        </w:rPr>
        <w:t>(</w:t>
      </w:r>
      <w:r>
        <w:rPr>
          <w:rFonts w:hint="eastAsia"/>
        </w:rPr>
        <w:t>目前</w:t>
      </w:r>
      <w:r>
        <w:rPr>
          <w:rFonts w:hint="eastAsia"/>
        </w:rPr>
        <w:t>get</w:t>
      </w:r>
      <w:r>
        <w:rPr>
          <w:rFonts w:hint="eastAsia"/>
        </w:rPr>
        <w:t>回來的</w:t>
      </w:r>
      <w:r w:rsidR="00A31933">
        <w:rPr>
          <w:rFonts w:hint="eastAsia"/>
        </w:rPr>
        <w:t>time</w:t>
      </w:r>
      <w:r w:rsidR="00A31933">
        <w:rPr>
          <w:rFonts w:hint="eastAsia"/>
        </w:rPr>
        <w:t>，請用</w:t>
      </w:r>
      <w:r w:rsidR="00A31933">
        <w:rPr>
          <w:rFonts w:hint="eastAsia"/>
        </w:rPr>
        <w:t>C</w:t>
      </w:r>
      <w:r w:rsidR="00A31933">
        <w:t>alendar.parseTime(</w:t>
      </w:r>
      <w:r w:rsidR="00A31933">
        <w:rPr>
          <w:rFonts w:hint="eastAsia"/>
        </w:rPr>
        <w:t>String ti</w:t>
      </w:r>
      <w:r w:rsidR="00A31933">
        <w:t>m</w:t>
      </w:r>
      <w:r w:rsidR="00A31933">
        <w:rPr>
          <w:rFonts w:hint="eastAsia"/>
        </w:rPr>
        <w:t>e</w:t>
      </w:r>
      <w:r w:rsidR="00A31933">
        <w:t>)</w:t>
      </w:r>
      <w:r w:rsidR="00A31933">
        <w:rPr>
          <w:rFonts w:hint="eastAsia"/>
        </w:rPr>
        <w:t>來剖析時間字串，此函式回傳</w:t>
      </w:r>
      <w:r w:rsidR="00A31933">
        <w:rPr>
          <w:rFonts w:hint="eastAsia"/>
        </w:rPr>
        <w:t>int[</w:t>
      </w:r>
      <w:r w:rsidR="00A31933">
        <w:t>6</w:t>
      </w:r>
      <w:r w:rsidR="00A31933">
        <w:rPr>
          <w:rFonts w:hint="eastAsia"/>
        </w:rPr>
        <w:t>]</w:t>
      </w:r>
      <w:r w:rsidR="00A31933">
        <w:rPr>
          <w:rFonts w:hint="eastAsia"/>
        </w:rPr>
        <w:t>的陣列，分別對應年、月、日、時、分、秒</w:t>
      </w:r>
      <w:r>
        <w:rPr>
          <w:rFonts w:hint="eastAsia"/>
        </w:rPr>
        <w:t>)</w:t>
      </w:r>
    </w:p>
    <w:p w14:paraId="52F7D7E9" w14:textId="4111171F" w:rsidR="00DB4F0A" w:rsidRDefault="00DB4F0A" w:rsidP="00E4634E">
      <w:pPr>
        <w:pStyle w:val="afd"/>
        <w:numPr>
          <w:ilvl w:val="0"/>
          <w:numId w:val="16"/>
        </w:numPr>
        <w:ind w:leftChars="0"/>
      </w:pPr>
      <w:r>
        <w:rPr>
          <w:rFonts w:hint="eastAsia"/>
        </w:rPr>
        <w:t>然後我們沒有要寫</w:t>
      </w:r>
      <w:r w:rsidR="00A31933">
        <w:rPr>
          <w:rFonts w:hint="eastAsia"/>
        </w:rPr>
        <w:t>鬧鐘那邊的</w:t>
      </w:r>
      <w:r>
        <w:rPr>
          <w:rFonts w:hint="eastAsia"/>
        </w:rPr>
        <w:t>資料庫</w:t>
      </w:r>
      <w:bookmarkStart w:id="0" w:name="_GoBack"/>
      <w:bookmarkEnd w:id="0"/>
      <w:r>
        <w:rPr>
          <w:rFonts w:hint="eastAsia"/>
        </w:rPr>
        <w:t>，已經有工具完成，看鬧鐘的人可以按右上角叉叉</w:t>
      </w:r>
    </w:p>
    <w:p w14:paraId="62F44713" w14:textId="300B7BF5" w:rsidR="00E4634E" w:rsidRDefault="00B41D72" w:rsidP="00E4634E">
      <w:pPr>
        <w:pStyle w:val="afd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t>詳細函式作法請參考下方</w:t>
      </w:r>
    </w:p>
    <w:p w14:paraId="0493E06B" w14:textId="51D76555" w:rsidR="00E4634E" w:rsidRDefault="00E4634E" w:rsidP="5FFBE196">
      <w:pPr>
        <w:rPr>
          <w:rFonts w:ascii="Perpetua" w:hAnsi="Perpetua" w:cs="Perpetua"/>
          <w:szCs w:val="22"/>
        </w:rPr>
      </w:pPr>
    </w:p>
    <w:p w14:paraId="4F573E80" w14:textId="2FBCBC31" w:rsidR="00E4634E" w:rsidRDefault="00E4634E" w:rsidP="5FFBE196">
      <w:pPr>
        <w:rPr>
          <w:rFonts w:ascii="Perpetua" w:hAnsi="Perpetua" w:cs="Perpetua"/>
          <w:szCs w:val="22"/>
        </w:rPr>
      </w:pPr>
    </w:p>
    <w:p w14:paraId="768C6895" w14:textId="77777777" w:rsidR="00E4634E" w:rsidRPr="00CA10FC" w:rsidRDefault="00E4634E" w:rsidP="5FFBE196">
      <w:pPr>
        <w:rPr>
          <w:rFonts w:ascii="Perpetua" w:hAnsi="Perpetua" w:cs="Perpetua" w:hint="eastAsia"/>
          <w:szCs w:val="22"/>
        </w:rPr>
      </w:pPr>
    </w:p>
    <w:p w14:paraId="355AB560" w14:textId="5533CF53" w:rsidR="5FFBE196" w:rsidRPr="00E4634E" w:rsidRDefault="00CA10FC" w:rsidP="5FFBE196">
      <w:pPr>
        <w:rPr>
          <w:rFonts w:ascii="Perpetua" w:hAnsi="Perpetua" w:cs="Perpetua" w:hint="eastAsia"/>
          <w:szCs w:val="22"/>
        </w:rPr>
      </w:pPr>
      <w:r>
        <w:rPr>
          <w:rFonts w:ascii="Perpetua" w:eastAsia="Perpetua" w:hAnsi="Perpetua" w:cs="Perpetua"/>
          <w:b/>
          <w:bCs/>
          <w:sz w:val="32"/>
          <w:szCs w:val="32"/>
        </w:rPr>
        <w:t>two</w:t>
      </w:r>
      <w:r w:rsidR="5FFBE196" w:rsidRPr="5FFBE196">
        <w:rPr>
          <w:rFonts w:ascii="Perpetua" w:eastAsia="Perpetua" w:hAnsi="Perpetua" w:cs="Perpetua"/>
          <w:b/>
          <w:bCs/>
          <w:sz w:val="32"/>
          <w:szCs w:val="32"/>
        </w:rPr>
        <w:t>Gerli</w:t>
      </w:r>
      <w:r w:rsidR="00E4634E">
        <w:rPr>
          <w:rFonts w:ascii="Perpetua" w:eastAsia="Perpetua" w:hAnsi="Perpetua" w:cs="Perpetua"/>
          <w:b/>
          <w:bCs/>
          <w:sz w:val="32"/>
          <w:szCs w:val="32"/>
        </w:rPr>
        <w:t>資料</w:t>
      </w:r>
      <w:r w:rsidR="00E4634E">
        <w:rPr>
          <w:rFonts w:asciiTheme="minorEastAsia" w:hAnsiTheme="minorEastAsia" w:cs="Perpetua" w:hint="eastAsia"/>
          <w:b/>
          <w:bCs/>
          <w:sz w:val="32"/>
          <w:szCs w:val="32"/>
        </w:rPr>
        <w:t>庫函式</w:t>
      </w:r>
    </w:p>
    <w:p w14:paraId="440042CF" w14:textId="2F95D6A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2347A3E" w14:textId="46CDE59B" w:rsidR="5FFBE196" w:rsidRPr="00CA10FC" w:rsidRDefault="00CA10FC" w:rsidP="5FFBE196">
      <w:pPr>
        <w:rPr>
          <w:rFonts w:ascii="Perpetua" w:hAnsi="Perpetua" w:cs="Perpetua"/>
          <w:szCs w:val="22"/>
        </w:rPr>
      </w:pPr>
      <w:r>
        <w:rPr>
          <w:rFonts w:ascii="Perpetua" w:eastAsia="Perpetua" w:hAnsi="Perpetua" w:cs="Perpetua"/>
          <w:szCs w:val="22"/>
        </w:rPr>
        <w:t>為了</w:t>
      </w:r>
      <w:r>
        <w:rPr>
          <w:rFonts w:asciiTheme="minorEastAsia" w:hAnsiTheme="minorEastAsia" w:cs="Perpetua" w:hint="eastAsia"/>
          <w:szCs w:val="22"/>
        </w:rPr>
        <w:t>整合更方便</w:t>
      </w:r>
    </w:p>
    <w:p w14:paraId="247E2F00" w14:textId="17D800D6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資料庫內部的東西全部都整理成call function的方式完成了</w:t>
      </w:r>
    </w:p>
    <w:p w14:paraId="6E64B88A" w14:textId="4EB84624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大家只要透過</w:t>
      </w:r>
      <w:r w:rsidR="00CA10FC">
        <w:rPr>
          <w:rFonts w:asciiTheme="minorEastAsia" w:hAnsiTheme="minorEastAsia" w:cs="Perpetua" w:hint="eastAsia"/>
          <w:szCs w:val="22"/>
        </w:rPr>
        <w:t>S</w:t>
      </w:r>
      <w:r w:rsidR="00CA10FC">
        <w:rPr>
          <w:rFonts w:ascii="Perpetua" w:hAnsi="Perpetua" w:cs="Perpetua" w:hint="eastAsia"/>
          <w:szCs w:val="22"/>
        </w:rPr>
        <w:t>chedule</w:t>
      </w:r>
      <w:r w:rsidRPr="5FFBE196">
        <w:rPr>
          <w:rFonts w:ascii="Perpetua" w:eastAsia="Perpetua" w:hAnsi="Perpetua" w:cs="Perpetua"/>
          <w:szCs w:val="22"/>
        </w:rPr>
        <w:t>Manager這個class來完成任何跟資料庫有關的操作就好囉~</w:t>
      </w:r>
    </w:p>
    <w:p w14:paraId="4586082A" w14:textId="59710DA6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75090BA" w14:textId="51FF1633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 w:val="28"/>
          <w:szCs w:val="28"/>
          <w:highlight w:val="lightGray"/>
        </w:rPr>
        <w:t>1.產生</w:t>
      </w:r>
      <w:r w:rsidR="00CA10FC">
        <w:rPr>
          <w:rFonts w:ascii="Perpetua" w:hAnsi="Perpetua" w:cs="Perpetua" w:hint="eastAsia"/>
          <w:sz w:val="28"/>
          <w:szCs w:val="28"/>
          <w:highlight w:val="lightGray"/>
        </w:rPr>
        <w:t>two</w:t>
      </w:r>
      <w:r w:rsidRPr="5FFBE196">
        <w:rPr>
          <w:rFonts w:ascii="Perpetua" w:eastAsia="Perpetua" w:hAnsi="Perpetua" w:cs="Perpetua"/>
          <w:sz w:val="28"/>
          <w:szCs w:val="28"/>
          <w:highlight w:val="lightGray"/>
        </w:rPr>
        <w:t>Gerli資料庫</w:t>
      </w:r>
    </w:p>
    <w:p w14:paraId="0411DF7F" w14:textId="1A83CF3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5DB72A3A" w14:textId="09D8B496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lastRenderedPageBreak/>
        <w:t>照以下方法宣告，並給入Activity的context(也就是填this)就成功囉</w:t>
      </w:r>
    </w:p>
    <w:p w14:paraId="6743F1E2" w14:textId="0C745B56" w:rsidR="5FFBE196" w:rsidRDefault="00CA10FC" w:rsidP="5FFBE196">
      <w:r>
        <w:rPr>
          <w:noProof/>
        </w:rPr>
        <w:drawing>
          <wp:inline distT="0" distB="0" distL="0" distR="0" wp14:anchorId="66E0BAC5" wp14:editId="566A112D">
            <wp:extent cx="4198984" cy="30482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8BB" w14:textId="5D00AA2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BE5BDB9" w14:textId="497FFB89" w:rsidR="5FFBE196" w:rsidRDefault="5FFBE196" w:rsidP="5FFBE196">
      <w:pPr>
        <w:rPr>
          <w:rFonts w:ascii="Perpetua" w:eastAsia="Perpetua" w:hAnsi="Perpetua" w:cs="Perpetua"/>
          <w:szCs w:val="22"/>
        </w:rPr>
      </w:pPr>
      <w:r w:rsidRPr="5FFBE196">
        <w:rPr>
          <w:rFonts w:ascii="Perpetua" w:eastAsia="Perpetua" w:hAnsi="Perpetua" w:cs="Perpetua"/>
          <w:sz w:val="28"/>
          <w:szCs w:val="28"/>
          <w:highlight w:val="lightGray"/>
        </w:rPr>
        <w:t>2.新增資料</w:t>
      </w:r>
    </w:p>
    <w:p w14:paraId="218F3A04" w14:textId="3A8B7D2C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0752CEFA" w14:textId="0F397CC7" w:rsidR="5FFBE196" w:rsidRDefault="00CA10FC" w:rsidP="5FFBE196">
      <w:pPr>
        <w:rPr>
          <w:rFonts w:ascii="Perpetua" w:eastAsia="Perpetua" w:hAnsi="Perpetua" w:cs="Perpetua"/>
          <w:szCs w:val="22"/>
        </w:rPr>
      </w:pPr>
      <w:r>
        <w:rPr>
          <w:rFonts w:ascii="Perpetua" w:eastAsia="Perpetua" w:hAnsi="Perpetua" w:cs="Perpetua"/>
          <w:szCs w:val="22"/>
        </w:rPr>
        <w:t>新增資料有以下</w:t>
      </w:r>
      <w:r>
        <w:rPr>
          <w:rFonts w:asciiTheme="minorEastAsia" w:hAnsiTheme="minorEastAsia" w:cs="Perpetua" w:hint="eastAsia"/>
          <w:szCs w:val="22"/>
        </w:rPr>
        <w:t>兩</w:t>
      </w:r>
      <w:r>
        <w:rPr>
          <w:rFonts w:ascii="Perpetua" w:eastAsia="Perpetua" w:hAnsi="Perpetua" w:cs="Perpetua"/>
          <w:szCs w:val="22"/>
        </w:rPr>
        <w:t>個函式，分別對</w:t>
      </w:r>
      <w:r>
        <w:rPr>
          <w:rFonts w:asciiTheme="minorEastAsia" w:hAnsiTheme="minorEastAsia" w:cs="Perpetua" w:hint="eastAsia"/>
          <w:szCs w:val="22"/>
        </w:rPr>
        <w:t>兩種T</w:t>
      </w:r>
      <w:r>
        <w:rPr>
          <w:rFonts w:ascii="Perpetua" w:eastAsia="Perpetua" w:hAnsi="Perpetua" w:cs="Perpetua"/>
          <w:szCs w:val="22"/>
        </w:rPr>
        <w:t>able</w:t>
      </w:r>
      <w:r w:rsidR="5FFBE196" w:rsidRPr="5FFBE196">
        <w:rPr>
          <w:rFonts w:ascii="Perpetua" w:eastAsia="Perpetua" w:hAnsi="Perpetua" w:cs="Perpetua"/>
          <w:szCs w:val="22"/>
        </w:rPr>
        <w:t>做操作</w:t>
      </w:r>
    </w:p>
    <w:p w14:paraId="0472DD16" w14:textId="694F12AD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4E9412C4" w14:textId="5490BB36" w:rsidR="5FFBE196" w:rsidRPr="00CA10FC" w:rsidRDefault="5FFBE196" w:rsidP="5FFBE196">
      <w:pPr>
        <w:rPr>
          <w:rFonts w:ascii="Perpetua" w:hAnsi="Perpetua" w:cs="Perpetua"/>
          <w:szCs w:val="22"/>
        </w:rPr>
      </w:pPr>
      <w:r w:rsidRPr="5FFBE196">
        <w:rPr>
          <w:rFonts w:ascii="Perpetua" w:eastAsia="Perpetua" w:hAnsi="Perpetua" w:cs="Perpetua"/>
          <w:szCs w:val="22"/>
        </w:rPr>
        <w:t>A.</w:t>
      </w:r>
      <w:r w:rsidR="00CA10FC">
        <w:rPr>
          <w:rFonts w:ascii="Perpetua" w:eastAsia="Perpetua" w:hAnsi="Perpetua" w:cs="Perpetua"/>
          <w:szCs w:val="22"/>
        </w:rPr>
        <w:t>新增一筆</w:t>
      </w:r>
      <w:r w:rsidR="00CA10FC">
        <w:rPr>
          <w:rFonts w:asciiTheme="minorEastAsia" w:hAnsiTheme="minorEastAsia" w:cs="Perpetua" w:hint="eastAsia"/>
          <w:szCs w:val="22"/>
        </w:rPr>
        <w:t>排程</w:t>
      </w:r>
    </w:p>
    <w:p w14:paraId="5241F4C8" w14:textId="77777777" w:rsidR="00CA10FC" w:rsidRDefault="00CA10FC" w:rsidP="00CA10FC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CC7832"/>
          <w:sz w:val="19"/>
          <w:szCs w:val="19"/>
        </w:rPr>
        <w:t xml:space="preserve">boolean </w:t>
      </w:r>
      <w:r>
        <w:rPr>
          <w:rFonts w:hint="eastAsia"/>
          <w:color w:val="A9B7C6"/>
          <w:sz w:val="19"/>
          <w:szCs w:val="19"/>
          <w:shd w:val="clear" w:color="auto" w:fill="344134"/>
        </w:rPr>
        <w:t>insertSchedule</w:t>
      </w:r>
      <w:r>
        <w:rPr>
          <w:rFonts w:hint="eastAsia"/>
          <w:color w:val="A9B7C6"/>
          <w:sz w:val="19"/>
          <w:szCs w:val="19"/>
        </w:rPr>
        <w:t>(String Time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Name)</w:t>
      </w:r>
    </w:p>
    <w:p w14:paraId="317BFCE4" w14:textId="50F422D0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45F0446A" w14:textId="4D4F50ED" w:rsidR="5FFBE196" w:rsidRDefault="00CA10FC" w:rsidP="5FFBE196">
      <w:pPr>
        <w:rPr>
          <w:rFonts w:ascii="Perpetua" w:eastAsia="Perpetua" w:hAnsi="Perpetua" w:cs="Perpetua"/>
          <w:szCs w:val="22"/>
        </w:rPr>
      </w:pPr>
      <w:r>
        <w:rPr>
          <w:rFonts w:asciiTheme="minorEastAsia" w:hAnsiTheme="minorEastAsia" w:cs="Perpetua" w:hint="eastAsia"/>
          <w:szCs w:val="22"/>
        </w:rPr>
        <w:t>用法</w:t>
      </w:r>
      <w:r w:rsidR="5FFBE196" w:rsidRPr="5FFBE196">
        <w:rPr>
          <w:rFonts w:ascii="Perpetua" w:eastAsia="Perpetua" w:hAnsi="Perpetua" w:cs="Perpetua"/>
          <w:szCs w:val="22"/>
        </w:rPr>
        <w:t>如下:</w:t>
      </w:r>
    </w:p>
    <w:p w14:paraId="27538B6E" w14:textId="231F4112" w:rsidR="5FFBE196" w:rsidRDefault="00F8005F" w:rsidP="5FFBE196">
      <w:r>
        <w:rPr>
          <w:noProof/>
        </w:rPr>
        <w:drawing>
          <wp:inline distT="0" distB="0" distL="0" distR="0" wp14:anchorId="011026FC" wp14:editId="63B4440C">
            <wp:extent cx="5631668" cy="2865368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FFCF" w14:textId="2DCA85DF" w:rsidR="5FFBE196" w:rsidRPr="00F8005F" w:rsidRDefault="5FFBE196" w:rsidP="5FFBE196">
      <w:pPr>
        <w:rPr>
          <w:rFonts w:ascii="Perpetua" w:hAnsi="Perpetua" w:cs="Perpetua"/>
          <w:szCs w:val="22"/>
        </w:rPr>
      </w:pPr>
      <w:r w:rsidRPr="5FFBE196">
        <w:rPr>
          <w:rFonts w:ascii="新細明體" w:eastAsia="新細明體" w:hAnsi="新細明體" w:cs="新細明體" w:hint="eastAsia"/>
          <w:szCs w:val="22"/>
        </w:rPr>
        <w:t>其中用到的</w:t>
      </w:r>
      <w:r w:rsidR="00F8005F">
        <w:rPr>
          <w:rFonts w:asciiTheme="minorEastAsia" w:hAnsiTheme="minorEastAsia" w:cs="Perpetua"/>
          <w:szCs w:val="22"/>
        </w:rPr>
        <w:t>CalendarManager</w:t>
      </w:r>
      <w:r w:rsidR="00F8005F">
        <w:rPr>
          <w:rFonts w:asciiTheme="minorEastAsia" w:hAnsiTheme="minorEastAsia" w:cs="Perpetua" w:hint="eastAsia"/>
          <w:szCs w:val="22"/>
        </w:rPr>
        <w:t>的getTime取得設定的時間或是系統時間</w:t>
      </w:r>
    </w:p>
    <w:p w14:paraId="79E2A03D" w14:textId="04D82AF2" w:rsidR="5FFBE196" w:rsidRDefault="5FFBE196" w:rsidP="5FFBE196">
      <w:pPr>
        <w:rPr>
          <w:rFonts w:ascii="Perpetua" w:eastAsia="Perpetua" w:hAnsi="Perpetua" w:cs="Perpetua"/>
          <w:szCs w:val="22"/>
        </w:rPr>
      </w:pPr>
    </w:p>
    <w:p w14:paraId="28DF45F3" w14:textId="2512D129" w:rsidR="69B2A662" w:rsidRDefault="5FFBE196" w:rsidP="5FFBE196">
      <w:r>
        <w:t>B.</w:t>
      </w:r>
      <w:r w:rsidR="00F8005F">
        <w:t>新增</w:t>
      </w:r>
      <w:r w:rsidR="00F8005F">
        <w:rPr>
          <w:rFonts w:hint="eastAsia"/>
        </w:rPr>
        <w:t>一筆鬧鐘</w:t>
      </w:r>
      <w:r w:rsidR="00DB4F0A">
        <w:rPr>
          <w:rFonts w:hint="eastAsia"/>
        </w:rPr>
        <w:t>(((((</w:t>
      </w:r>
      <w:r w:rsidR="00DB4F0A" w:rsidRPr="00DB4F0A">
        <w:rPr>
          <w:rFonts w:hint="eastAsia"/>
          <w:shd w:val="pct15" w:color="auto" w:fill="FFFFFF"/>
        </w:rPr>
        <w:t>這個用不到了</w:t>
      </w:r>
    </w:p>
    <w:p w14:paraId="287292C9" w14:textId="2982122E" w:rsidR="5FFBE196" w:rsidRDefault="5FFBE196" w:rsidP="5FFBE196"/>
    <w:p w14:paraId="3F44768E" w14:textId="77777777" w:rsidR="00642C71" w:rsidRDefault="00642C71" w:rsidP="00642C71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A9B7C6"/>
          <w:sz w:val="19"/>
          <w:szCs w:val="19"/>
          <w:shd w:val="clear" w:color="auto" w:fill="344134"/>
        </w:rPr>
        <w:t>insertClock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CC7832"/>
          <w:sz w:val="19"/>
          <w:szCs w:val="19"/>
        </w:rPr>
        <w:t>int</w:t>
      </w:r>
      <w:r>
        <w:rPr>
          <w:rFonts w:hint="eastAsia"/>
          <w:color w:val="A9B7C6"/>
          <w:sz w:val="19"/>
          <w:szCs w:val="19"/>
        </w:rPr>
        <w:t>[] Time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Name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Music</w:t>
      </w:r>
      <w:r>
        <w:rPr>
          <w:rFonts w:hint="eastAsia"/>
          <w:color w:val="CC7832"/>
          <w:sz w:val="19"/>
          <w:szCs w:val="19"/>
        </w:rPr>
        <w:t>,boolean</w:t>
      </w:r>
      <w:r>
        <w:rPr>
          <w:rFonts w:hint="eastAsia"/>
          <w:color w:val="A9B7C6"/>
          <w:sz w:val="19"/>
          <w:szCs w:val="19"/>
        </w:rPr>
        <w:t>[] RepeatList</w:t>
      </w:r>
      <w:r>
        <w:rPr>
          <w:rFonts w:hint="eastAsia"/>
          <w:color w:val="CC7832"/>
          <w:sz w:val="19"/>
          <w:szCs w:val="19"/>
        </w:rPr>
        <w:t xml:space="preserve">,boolean </w:t>
      </w:r>
      <w:r>
        <w:rPr>
          <w:rFonts w:hint="eastAsia"/>
          <w:color w:val="A9B7C6"/>
          <w:sz w:val="19"/>
          <w:szCs w:val="19"/>
        </w:rPr>
        <w:t>Shock</w:t>
      </w:r>
      <w:r>
        <w:rPr>
          <w:rFonts w:hint="eastAsia"/>
          <w:color w:val="CC7832"/>
          <w:sz w:val="19"/>
          <w:szCs w:val="19"/>
        </w:rPr>
        <w:t xml:space="preserve">,boolean </w:t>
      </w:r>
      <w:r>
        <w:rPr>
          <w:rFonts w:hint="eastAsia"/>
          <w:color w:val="A9B7C6"/>
          <w:sz w:val="19"/>
          <w:szCs w:val="19"/>
        </w:rPr>
        <w:t>Enable)</w:t>
      </w:r>
    </w:p>
    <w:p w14:paraId="6EA34C28" w14:textId="74465FCA" w:rsidR="5FFBE196" w:rsidRPr="00642C71" w:rsidRDefault="5FFBE196" w:rsidP="5FFBE196"/>
    <w:p w14:paraId="7B2FFE56" w14:textId="535807CE" w:rsidR="5FFBE196" w:rsidRDefault="5FFBE196" w:rsidP="5FFBE196">
      <w:r>
        <w:t>說明如下</w:t>
      </w:r>
      <w:r>
        <w:t>:</w:t>
      </w:r>
    </w:p>
    <w:p w14:paraId="1C48EB21" w14:textId="79070DF9" w:rsidR="5FFBE196" w:rsidRDefault="00642C71" w:rsidP="5FFBE196">
      <w:r>
        <w:rPr>
          <w:noProof/>
        </w:rPr>
        <w:lastRenderedPageBreak/>
        <w:drawing>
          <wp:inline distT="0" distB="0" distL="0" distR="0" wp14:anchorId="1EAFFDC0" wp14:editId="60A65EA1">
            <wp:extent cx="5502117" cy="3650296"/>
            <wp:effectExtent l="0" t="0" r="381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AF3" w14:textId="18F137E2" w:rsidR="5FFBE196" w:rsidRDefault="00642C71" w:rsidP="5FFBE196">
      <w:r>
        <w:rPr>
          <w:rFonts w:hint="eastAsia"/>
        </w:rPr>
        <w:t>其中</w:t>
      </w:r>
      <w:r>
        <w:rPr>
          <w:rFonts w:hint="eastAsia"/>
        </w:rPr>
        <w:t xml:space="preserve">int[]  </w:t>
      </w:r>
      <w:r>
        <w:rPr>
          <w:rFonts w:hint="eastAsia"/>
        </w:rPr>
        <w:t>要表示鬧鐘所存時間，但不要亂填，會</w:t>
      </w:r>
      <w:r>
        <w:rPr>
          <w:rFonts w:hint="eastAsia"/>
        </w:rPr>
        <w:t>GG</w:t>
      </w:r>
      <w:r>
        <w:rPr>
          <w:rFonts w:hint="eastAsia"/>
        </w:rPr>
        <w:t>呀</w:t>
      </w:r>
      <w:r>
        <w:rPr>
          <w:rFonts w:hint="eastAsia"/>
        </w:rPr>
        <w:t>~~~</w:t>
      </w:r>
    </w:p>
    <w:p w14:paraId="78F990FF" w14:textId="6E0DA58F" w:rsidR="00642C71" w:rsidRDefault="00642C71" w:rsidP="5FFBE196">
      <w:r>
        <w:rPr>
          <w:rFonts w:hint="eastAsia"/>
        </w:rPr>
        <w:t>比如</w:t>
      </w:r>
      <w:r>
        <w:rPr>
          <w:rFonts w:hint="eastAsia"/>
        </w:rPr>
        <w:t>{25,61}</w:t>
      </w:r>
      <w:r>
        <w:rPr>
          <w:rFonts w:hint="eastAsia"/>
        </w:rPr>
        <w:t>或</w:t>
      </w:r>
      <w:r>
        <w:rPr>
          <w:rFonts w:hint="eastAsia"/>
        </w:rPr>
        <w:t>{12,0,100}</w:t>
      </w:r>
      <w:r>
        <w:rPr>
          <w:rFonts w:hint="eastAsia"/>
        </w:rPr>
        <w:t>的會爆炸</w:t>
      </w:r>
      <w:r>
        <w:rPr>
          <w:rFonts w:hint="eastAsia"/>
        </w:rPr>
        <w:t>QQ</w:t>
      </w:r>
    </w:p>
    <w:p w14:paraId="1C9546E1" w14:textId="7207DCC1" w:rsidR="00642C71" w:rsidRDefault="00642C71" w:rsidP="5FFBE196">
      <w:r>
        <w:rPr>
          <w:rFonts w:hint="eastAsia"/>
        </w:rPr>
        <w:t>而</w:t>
      </w:r>
      <w:r>
        <w:rPr>
          <w:rFonts w:hint="eastAsia"/>
        </w:rPr>
        <w:t xml:space="preserve">boolean[] </w:t>
      </w:r>
      <w:r>
        <w:rPr>
          <w:rFonts w:hint="eastAsia"/>
        </w:rPr>
        <w:t>代表周幾會響，長度若不等於</w:t>
      </w:r>
      <w:r>
        <w:rPr>
          <w:rFonts w:hint="eastAsia"/>
        </w:rPr>
        <w:t>7</w:t>
      </w:r>
      <w:r>
        <w:rPr>
          <w:rFonts w:hint="eastAsia"/>
        </w:rPr>
        <w:t>也會失敗歐</w:t>
      </w:r>
    </w:p>
    <w:p w14:paraId="02907DD6" w14:textId="5DB223BB" w:rsidR="5FFBE196" w:rsidRDefault="5FFBE196" w:rsidP="5FFBE196">
      <w:pPr>
        <w:rPr>
          <w:sz w:val="24"/>
          <w:szCs w:val="24"/>
        </w:rPr>
      </w:pPr>
    </w:p>
    <w:p w14:paraId="5238B51E" w14:textId="4E156FDF" w:rsidR="5FFBE196" w:rsidRDefault="5FFBE196" w:rsidP="5FFBE196">
      <w:r w:rsidRPr="5FFBE196">
        <w:rPr>
          <w:sz w:val="24"/>
          <w:szCs w:val="24"/>
          <w:highlight w:val="lightGray"/>
        </w:rPr>
        <w:t>3.</w:t>
      </w:r>
      <w:r w:rsidR="00642C71">
        <w:rPr>
          <w:rFonts w:hint="eastAsia"/>
          <w:sz w:val="24"/>
          <w:szCs w:val="24"/>
          <w:highlight w:val="lightGray"/>
        </w:rPr>
        <w:t>取得排程資料</w:t>
      </w:r>
      <w:r w:rsidR="00642C71">
        <w:t xml:space="preserve"> </w:t>
      </w:r>
    </w:p>
    <w:p w14:paraId="1D2E7762" w14:textId="31359D36" w:rsidR="5FFBE196" w:rsidRDefault="5FFBE196" w:rsidP="5FFBE196"/>
    <w:p w14:paraId="56D7D8B5" w14:textId="77777777" w:rsidR="00642C71" w:rsidRDefault="00642C71" w:rsidP="00642C71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A9B7C6"/>
          <w:sz w:val="19"/>
          <w:szCs w:val="19"/>
        </w:rPr>
        <w:t xml:space="preserve">SchedulePackage </w:t>
      </w:r>
      <w:r>
        <w:rPr>
          <w:rFonts w:hint="eastAsia"/>
          <w:color w:val="FFC66D"/>
          <w:sz w:val="19"/>
          <w:szCs w:val="19"/>
        </w:rPr>
        <w:t>getScheduleByDay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CC7832"/>
          <w:sz w:val="19"/>
          <w:szCs w:val="19"/>
        </w:rPr>
        <w:t xml:space="preserve">int </w:t>
      </w:r>
      <w:r>
        <w:rPr>
          <w:rFonts w:hint="eastAsia"/>
          <w:color w:val="A9B7C6"/>
          <w:sz w:val="19"/>
          <w:szCs w:val="19"/>
        </w:rPr>
        <w:t>year</w:t>
      </w:r>
      <w:r>
        <w:rPr>
          <w:rFonts w:hint="eastAsia"/>
          <w:color w:val="CC7832"/>
          <w:sz w:val="19"/>
          <w:szCs w:val="19"/>
        </w:rPr>
        <w:t xml:space="preserve">, int </w:t>
      </w:r>
      <w:r>
        <w:rPr>
          <w:rFonts w:hint="eastAsia"/>
          <w:color w:val="A9B7C6"/>
          <w:sz w:val="19"/>
          <w:szCs w:val="19"/>
        </w:rPr>
        <w:t>month</w:t>
      </w:r>
      <w:r>
        <w:rPr>
          <w:rFonts w:hint="eastAsia"/>
          <w:color w:val="CC7832"/>
          <w:sz w:val="19"/>
          <w:szCs w:val="19"/>
        </w:rPr>
        <w:t xml:space="preserve">, int </w:t>
      </w:r>
      <w:r>
        <w:rPr>
          <w:rFonts w:hint="eastAsia"/>
          <w:color w:val="A9B7C6"/>
          <w:sz w:val="19"/>
          <w:szCs w:val="19"/>
        </w:rPr>
        <w:t>day)</w:t>
      </w:r>
    </w:p>
    <w:p w14:paraId="3AE86936" w14:textId="30C1FA9D" w:rsidR="5FFBE196" w:rsidRDefault="5FFBE196" w:rsidP="5FFBE196">
      <w:pPr>
        <w:ind w:left="720"/>
        <w:rPr>
          <w:rFonts w:ascii="細明體" w:eastAsia="細明體" w:hAnsi="細明體" w:cs="細明體"/>
          <w:szCs w:val="22"/>
        </w:rPr>
      </w:pPr>
    </w:p>
    <w:p w14:paraId="2D74E886" w14:textId="3AB066A6" w:rsidR="5FFBE196" w:rsidRDefault="5FFBE196" w:rsidP="5FFBE196">
      <w:r>
        <w:t>說明如下</w:t>
      </w:r>
      <w:r>
        <w:t>:</w:t>
      </w:r>
    </w:p>
    <w:p w14:paraId="4F84FAA8" w14:textId="32BF3769" w:rsidR="5FFBE196" w:rsidRDefault="5FFBE196" w:rsidP="5FFBE196"/>
    <w:p w14:paraId="4F48DB10" w14:textId="5E234ADA" w:rsidR="5FFBE196" w:rsidRDefault="00A26F5F" w:rsidP="5FFBE196">
      <w:r>
        <w:rPr>
          <w:noProof/>
        </w:rPr>
        <w:lastRenderedPageBreak/>
        <w:drawing>
          <wp:inline distT="0" distB="0" distL="0" distR="0" wp14:anchorId="0AFB81B6" wp14:editId="6DABE7E6">
            <wp:extent cx="5433531" cy="3330229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5832" w14:textId="531025E4" w:rsidR="5FFBE196" w:rsidRDefault="5FFBE196" w:rsidP="5FFBE196">
      <w:r>
        <w:t>其中要注意的是，要宣告</w:t>
      </w:r>
      <w:r>
        <w:t>UnitPackage.</w:t>
      </w:r>
      <w:r w:rsidR="00966DBB" w:rsidRPr="00966DBB">
        <w:t xml:space="preserve"> SchedulePackage</w:t>
      </w:r>
      <w:r w:rsidRPr="00966DBB">
        <w:t>來</w:t>
      </w:r>
      <w:r>
        <w:t>接資料包</w:t>
      </w:r>
    </w:p>
    <w:p w14:paraId="2D8A6E53" w14:textId="2192725C" w:rsidR="00966DBB" w:rsidRDefault="00966DBB" w:rsidP="5FFBE196">
      <w:r>
        <w:rPr>
          <w:rFonts w:hint="eastAsia"/>
        </w:rPr>
        <w:t>可以取得某年某月某日的所有事情，裡面包含</w:t>
      </w:r>
      <w:r>
        <w:rPr>
          <w:rFonts w:hint="eastAsia"/>
        </w:rPr>
        <w:t>3</w:t>
      </w:r>
      <w:r>
        <w:rPr>
          <w:rFonts w:hint="eastAsia"/>
        </w:rPr>
        <w:t>個資訊</w:t>
      </w:r>
    </w:p>
    <w:p w14:paraId="0A3A02B3" w14:textId="5BBAF23C" w:rsidR="00966DBB" w:rsidRDefault="00966DBB" w:rsidP="5FFBE196">
      <w:r>
        <w:rPr>
          <w:rFonts w:hint="eastAsia"/>
        </w:rPr>
        <w:t>分別是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，因為會很多事情，所以會是陣列</w:t>
      </w:r>
    </w:p>
    <w:p w14:paraId="5C8DFFB2" w14:textId="28456DCE" w:rsidR="00966DBB" w:rsidRDefault="00966DBB" w:rsidP="00966DBB">
      <w:r>
        <w:rPr>
          <w:rFonts w:hint="eastAsia"/>
        </w:rPr>
        <w:t>所有第</w:t>
      </w:r>
      <w:r>
        <w:rPr>
          <w:rFonts w:hint="eastAsia"/>
        </w:rPr>
        <w:t>0</w:t>
      </w:r>
      <w:r>
        <w:rPr>
          <w:rFonts w:hint="eastAsia"/>
        </w:rPr>
        <w:t>包的資料分別是</w:t>
      </w:r>
      <w:r>
        <w:rPr>
          <w:rFonts w:hint="eastAsia"/>
        </w:rPr>
        <w:t>id[0]</w:t>
      </w:r>
      <w:r>
        <w:rPr>
          <w:rFonts w:hint="eastAsia"/>
        </w:rPr>
        <w:t>、</w:t>
      </w:r>
      <w:r>
        <w:rPr>
          <w:rFonts w:hint="eastAsia"/>
        </w:rPr>
        <w:t>time[0]</w:t>
      </w:r>
      <w:r>
        <w:rPr>
          <w:rFonts w:hint="eastAsia"/>
        </w:rPr>
        <w:t>、</w:t>
      </w:r>
      <w:r>
        <w:rPr>
          <w:rFonts w:hint="eastAsia"/>
        </w:rPr>
        <w:t>name[0]</w:t>
      </w:r>
      <w:r>
        <w:rPr>
          <w:rFonts w:hint="eastAsia"/>
        </w:rPr>
        <w:t>，以此類推</w:t>
      </w:r>
    </w:p>
    <w:p w14:paraId="2DEBCA8E" w14:textId="5880D007" w:rsidR="00966DBB" w:rsidRPr="00966DBB" w:rsidRDefault="00966DBB" w:rsidP="00966DBB">
      <w:r>
        <w:rPr>
          <w:rFonts w:hint="eastAsia"/>
        </w:rPr>
        <w:t>在這邊要提醒一點，之後程式修改或刪除資料庫程式，都要靠</w:t>
      </w:r>
      <w:r>
        <w:rPr>
          <w:rFonts w:hint="eastAsia"/>
        </w:rPr>
        <w:t>id</w:t>
      </w:r>
      <w:r>
        <w:rPr>
          <w:rFonts w:hint="eastAsia"/>
        </w:rPr>
        <w:t>來刪除，請紀錄好</w:t>
      </w:r>
      <w:r>
        <w:rPr>
          <w:rFonts w:hint="eastAsia"/>
        </w:rPr>
        <w:t>id</w:t>
      </w:r>
    </w:p>
    <w:p w14:paraId="391214CE" w14:textId="1BD62492" w:rsidR="002E5E1B" w:rsidRPr="00E4634E" w:rsidRDefault="002E5E1B" w:rsidP="006D3D8D">
      <w:pPr>
        <w:rPr>
          <w:rFonts w:hint="eastAsia"/>
        </w:rPr>
      </w:pPr>
    </w:p>
    <w:p w14:paraId="6280478E" w14:textId="0802E0D7" w:rsidR="002E5E1B" w:rsidRPr="00E4634E" w:rsidRDefault="00E4634E" w:rsidP="006D3D8D">
      <w:pPr>
        <w:rPr>
          <w:sz w:val="24"/>
          <w:szCs w:val="24"/>
          <w:highlight w:val="lightGray"/>
        </w:rPr>
      </w:pPr>
      <w:r w:rsidRPr="00E4634E">
        <w:rPr>
          <w:rFonts w:hint="eastAsia"/>
          <w:sz w:val="24"/>
          <w:szCs w:val="24"/>
          <w:highlight w:val="lightGray"/>
        </w:rPr>
        <w:t>4</w:t>
      </w:r>
      <w:r w:rsidR="002E5E1B" w:rsidRPr="00E4634E">
        <w:rPr>
          <w:rFonts w:hint="eastAsia"/>
          <w:sz w:val="24"/>
          <w:szCs w:val="24"/>
          <w:highlight w:val="lightGray"/>
        </w:rPr>
        <w:t>.</w:t>
      </w:r>
      <w:r w:rsidR="002E5E1B" w:rsidRPr="00E4634E">
        <w:rPr>
          <w:rFonts w:hint="eastAsia"/>
          <w:sz w:val="24"/>
          <w:szCs w:val="24"/>
          <w:highlight w:val="lightGray"/>
        </w:rPr>
        <w:t>更新</w:t>
      </w:r>
      <w:r w:rsidR="00966DBB" w:rsidRPr="00E4634E">
        <w:rPr>
          <w:rFonts w:hint="eastAsia"/>
          <w:sz w:val="24"/>
          <w:szCs w:val="24"/>
          <w:highlight w:val="lightGray"/>
        </w:rPr>
        <w:t>排程資料</w:t>
      </w:r>
    </w:p>
    <w:p w14:paraId="737BB993" w14:textId="77777777" w:rsidR="00966DBB" w:rsidRDefault="00966DBB" w:rsidP="006D3D8D"/>
    <w:p w14:paraId="34ABE075" w14:textId="748AF62C" w:rsidR="00966DBB" w:rsidRPr="00966DBB" w:rsidRDefault="00966DBB" w:rsidP="00966DBB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CC7832"/>
          <w:sz w:val="19"/>
          <w:szCs w:val="19"/>
        </w:rPr>
        <w:t xml:space="preserve">boolean </w:t>
      </w:r>
      <w:r>
        <w:rPr>
          <w:rFonts w:hint="eastAsia"/>
          <w:color w:val="FFC66D"/>
          <w:sz w:val="19"/>
          <w:szCs w:val="19"/>
        </w:rPr>
        <w:t>updateSchedule</w:t>
      </w:r>
      <w:r>
        <w:rPr>
          <w:rFonts w:hint="eastAsia"/>
          <w:color w:val="A9B7C6"/>
          <w:sz w:val="19"/>
          <w:szCs w:val="19"/>
        </w:rPr>
        <w:t>(String time</w:t>
      </w:r>
      <w:r>
        <w:rPr>
          <w:rFonts w:hint="eastAsia"/>
          <w:color w:val="CC7832"/>
          <w:sz w:val="19"/>
          <w:szCs w:val="19"/>
        </w:rPr>
        <w:t>,</w:t>
      </w:r>
      <w:r>
        <w:rPr>
          <w:rFonts w:hint="eastAsia"/>
          <w:color w:val="A9B7C6"/>
          <w:sz w:val="19"/>
          <w:szCs w:val="19"/>
        </w:rPr>
        <w:t>String name</w:t>
      </w:r>
      <w:r>
        <w:rPr>
          <w:rFonts w:hint="eastAsia"/>
          <w:color w:val="CC7832"/>
          <w:sz w:val="19"/>
          <w:szCs w:val="19"/>
        </w:rPr>
        <w:t xml:space="preserve">,long </w:t>
      </w:r>
      <w:r>
        <w:rPr>
          <w:rFonts w:hint="eastAsia"/>
          <w:color w:val="A9B7C6"/>
          <w:sz w:val="19"/>
          <w:szCs w:val="19"/>
        </w:rPr>
        <w:t>id)</w:t>
      </w:r>
    </w:p>
    <w:p w14:paraId="4539D8CA" w14:textId="77777777" w:rsidR="00966DBB" w:rsidRDefault="00966DBB" w:rsidP="006D3D8D"/>
    <w:p w14:paraId="08D69A2D" w14:textId="73B65370" w:rsidR="002E5E1B" w:rsidRDefault="002E5E1B" w:rsidP="006D3D8D">
      <w:r>
        <w:rPr>
          <w:rFonts w:hint="eastAsia"/>
        </w:rPr>
        <w:t>說明如下</w:t>
      </w:r>
      <w:r>
        <w:rPr>
          <w:rFonts w:hint="eastAsia"/>
        </w:rPr>
        <w:t>:</w:t>
      </w:r>
    </w:p>
    <w:p w14:paraId="6D28C7C4" w14:textId="459BF5F6" w:rsidR="00A241AF" w:rsidRDefault="00E4634E" w:rsidP="006D3D8D">
      <w:pPr>
        <w:rPr>
          <w:rFonts w:hint="eastAsia"/>
        </w:rPr>
      </w:pPr>
      <w:r>
        <w:rPr>
          <w:rFonts w:hint="eastAsia"/>
        </w:rPr>
        <w:t>利用前面所取得的</w:t>
      </w:r>
      <w:r>
        <w:rPr>
          <w:rFonts w:hint="eastAsia"/>
        </w:rPr>
        <w:t>id</w:t>
      </w:r>
    </w:p>
    <w:p w14:paraId="0B37BE35" w14:textId="77434726" w:rsidR="00E4634E" w:rsidRDefault="00E4634E" w:rsidP="006D3D8D">
      <w:r>
        <w:rPr>
          <w:rFonts w:hint="eastAsia"/>
        </w:rPr>
        <w:t>來對資料庫裏面的資料進行修改</w:t>
      </w:r>
    </w:p>
    <w:p w14:paraId="6B0D7776" w14:textId="55913C38" w:rsidR="00E4634E" w:rsidRDefault="00E4634E" w:rsidP="006D3D8D">
      <w:pPr>
        <w:rPr>
          <w:rFonts w:hint="eastAsia"/>
        </w:rPr>
      </w:pPr>
      <w:r>
        <w:t>T</w:t>
      </w:r>
      <w:r>
        <w:rPr>
          <w:rFonts w:hint="eastAsia"/>
        </w:rPr>
        <w:t>ime</w:t>
      </w:r>
      <w:r>
        <w:rPr>
          <w:rFonts w:hint="eastAsia"/>
        </w:rPr>
        <w:t>依樣記得要用</w:t>
      </w:r>
      <w:r>
        <w:rPr>
          <w:rFonts w:hint="eastAsia"/>
        </w:rPr>
        <w:t>CalendarManager</w:t>
      </w:r>
      <w:r>
        <w:rPr>
          <w:rFonts w:hint="eastAsia"/>
        </w:rPr>
        <w:t>去取得</w:t>
      </w:r>
    </w:p>
    <w:p w14:paraId="7AEE4E5B" w14:textId="780EE26C" w:rsidR="00A241AF" w:rsidRDefault="00A241AF" w:rsidP="006D3D8D"/>
    <w:p w14:paraId="6E114025" w14:textId="787C77D0" w:rsidR="00A241AF" w:rsidRPr="00E4634E" w:rsidRDefault="00E4634E" w:rsidP="006D3D8D">
      <w:pPr>
        <w:rPr>
          <w:sz w:val="24"/>
          <w:szCs w:val="24"/>
          <w:highlight w:val="lightGray"/>
        </w:rPr>
      </w:pPr>
      <w:r w:rsidRPr="00E4634E">
        <w:rPr>
          <w:rFonts w:hint="eastAsia"/>
          <w:sz w:val="24"/>
          <w:szCs w:val="24"/>
          <w:highlight w:val="lightGray"/>
        </w:rPr>
        <w:t>5</w:t>
      </w:r>
      <w:r w:rsidR="00A241AF" w:rsidRPr="00E4634E">
        <w:rPr>
          <w:rFonts w:hint="eastAsia"/>
          <w:sz w:val="24"/>
          <w:szCs w:val="24"/>
          <w:highlight w:val="lightGray"/>
        </w:rPr>
        <w:t>.</w:t>
      </w:r>
      <w:r w:rsidR="00A241AF" w:rsidRPr="00E4634E">
        <w:rPr>
          <w:rFonts w:hint="eastAsia"/>
          <w:sz w:val="24"/>
          <w:szCs w:val="24"/>
          <w:highlight w:val="lightGray"/>
        </w:rPr>
        <w:t>刪除</w:t>
      </w:r>
      <w:r w:rsidR="00966DBB" w:rsidRPr="00E4634E">
        <w:rPr>
          <w:rFonts w:hint="eastAsia"/>
          <w:sz w:val="24"/>
          <w:szCs w:val="24"/>
          <w:highlight w:val="lightGray"/>
        </w:rPr>
        <w:t>排程資料</w:t>
      </w:r>
    </w:p>
    <w:p w14:paraId="20382898" w14:textId="0D71AF11" w:rsidR="00A241AF" w:rsidRPr="00966DBB" w:rsidRDefault="00966DBB" w:rsidP="00966DBB">
      <w:pPr>
        <w:pStyle w:val="HTML"/>
        <w:shd w:val="clear" w:color="auto" w:fill="2B2B2B"/>
        <w:rPr>
          <w:color w:val="A9B7C6"/>
          <w:sz w:val="19"/>
          <w:szCs w:val="19"/>
        </w:rPr>
      </w:pPr>
      <w:r>
        <w:rPr>
          <w:rFonts w:hint="eastAsia"/>
          <w:color w:val="CC7832"/>
          <w:sz w:val="19"/>
          <w:szCs w:val="19"/>
        </w:rPr>
        <w:t xml:space="preserve">boolean </w:t>
      </w:r>
      <w:r>
        <w:rPr>
          <w:rFonts w:hint="eastAsia"/>
          <w:color w:val="FFC66D"/>
          <w:sz w:val="19"/>
          <w:szCs w:val="19"/>
        </w:rPr>
        <w:t>deleteSchedule</w:t>
      </w:r>
      <w:r>
        <w:rPr>
          <w:rFonts w:hint="eastAsia"/>
          <w:color w:val="A9B7C6"/>
          <w:sz w:val="19"/>
          <w:szCs w:val="19"/>
        </w:rPr>
        <w:t>(</w:t>
      </w:r>
      <w:r>
        <w:rPr>
          <w:rFonts w:hint="eastAsia"/>
          <w:color w:val="CC7832"/>
          <w:sz w:val="19"/>
          <w:szCs w:val="19"/>
        </w:rPr>
        <w:t xml:space="preserve">long </w:t>
      </w:r>
      <w:r>
        <w:rPr>
          <w:rFonts w:hint="eastAsia"/>
          <w:color w:val="A9B7C6"/>
          <w:sz w:val="19"/>
          <w:szCs w:val="19"/>
        </w:rPr>
        <w:t>id)</w:t>
      </w:r>
    </w:p>
    <w:p w14:paraId="319EBF6D" w14:textId="2160DCBF" w:rsidR="00966DBB" w:rsidRDefault="00966DBB" w:rsidP="006D3D8D"/>
    <w:p w14:paraId="1C01483B" w14:textId="77777777" w:rsidR="00966DBB" w:rsidRDefault="00966DBB" w:rsidP="006D3D8D"/>
    <w:p w14:paraId="22B26C7C" w14:textId="16AC101B" w:rsidR="00A241AF" w:rsidRDefault="00A241AF" w:rsidP="006D3D8D">
      <w:r>
        <w:rPr>
          <w:rFonts w:hint="eastAsia"/>
        </w:rPr>
        <w:t>說明如下</w:t>
      </w:r>
      <w:r>
        <w:rPr>
          <w:rFonts w:hint="eastAsia"/>
        </w:rPr>
        <w:t>:</w:t>
      </w:r>
    </w:p>
    <w:p w14:paraId="6F20DA6B" w14:textId="77777777" w:rsidR="00E4634E" w:rsidRDefault="00E4634E" w:rsidP="00E4634E">
      <w:pPr>
        <w:rPr>
          <w:rFonts w:hint="eastAsia"/>
        </w:rPr>
      </w:pPr>
      <w:r>
        <w:rPr>
          <w:rFonts w:hint="eastAsia"/>
        </w:rPr>
        <w:t>利用前面所取得的</w:t>
      </w:r>
      <w:r>
        <w:rPr>
          <w:rFonts w:hint="eastAsia"/>
        </w:rPr>
        <w:t>id</w:t>
      </w:r>
    </w:p>
    <w:p w14:paraId="5A683EE5" w14:textId="4D03EE6F" w:rsidR="00E4634E" w:rsidRDefault="00E4634E" w:rsidP="00E4634E">
      <w:r>
        <w:rPr>
          <w:rFonts w:hint="eastAsia"/>
        </w:rPr>
        <w:t>來對資料庫裏面的資料進行</w:t>
      </w:r>
      <w:r>
        <w:rPr>
          <w:rFonts w:hint="eastAsia"/>
        </w:rPr>
        <w:t>刪除</w:t>
      </w:r>
    </w:p>
    <w:p w14:paraId="6C41B320" w14:textId="77777777" w:rsidR="00E4634E" w:rsidRDefault="00E4634E" w:rsidP="00E4634E">
      <w:pPr>
        <w:rPr>
          <w:rFonts w:hint="eastAsia"/>
        </w:rPr>
      </w:pPr>
      <w:r>
        <w:t>T</w:t>
      </w:r>
      <w:r>
        <w:rPr>
          <w:rFonts w:hint="eastAsia"/>
        </w:rPr>
        <w:t>ime</w:t>
      </w:r>
      <w:r>
        <w:rPr>
          <w:rFonts w:hint="eastAsia"/>
        </w:rPr>
        <w:t>依樣記得要用</w:t>
      </w:r>
      <w:r>
        <w:rPr>
          <w:rFonts w:hint="eastAsia"/>
        </w:rPr>
        <w:t>CalendarManager</w:t>
      </w:r>
      <w:r>
        <w:rPr>
          <w:rFonts w:hint="eastAsia"/>
        </w:rPr>
        <w:t>去取得</w:t>
      </w:r>
    </w:p>
    <w:p w14:paraId="61F2937B" w14:textId="4006A259" w:rsidR="00E4634E" w:rsidRDefault="00E4634E" w:rsidP="006D3D8D"/>
    <w:p w14:paraId="598F17BB" w14:textId="1875FDCF" w:rsidR="00E4634E" w:rsidRDefault="00E4634E" w:rsidP="006D3D8D"/>
    <w:p w14:paraId="4824B010" w14:textId="77777777" w:rsidR="00E4634E" w:rsidRDefault="00E4634E" w:rsidP="006D3D8D">
      <w:pPr>
        <w:rPr>
          <w:rFonts w:hint="eastAsia"/>
        </w:rPr>
      </w:pPr>
    </w:p>
    <w:p w14:paraId="52DC1CFE" w14:textId="5000E545" w:rsidR="5FFBE196" w:rsidRDefault="5FFBE196" w:rsidP="5FFBE196">
      <w:pPr>
        <w:ind w:left="-480"/>
      </w:pPr>
    </w:p>
    <w:sectPr w:rsidR="5FFBE196">
      <w:footerReference w:type="even" r:id="rId21"/>
      <w:footerReference w:type="default" r:id="rId22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849A77" w14:textId="77777777" w:rsidR="00F0242B" w:rsidRDefault="00F0242B">
      <w:pPr>
        <w:spacing w:after="0" w:line="240" w:lineRule="auto"/>
      </w:pPr>
      <w:r>
        <w:separator/>
      </w:r>
    </w:p>
  </w:endnote>
  <w:endnote w:type="continuationSeparator" w:id="0">
    <w:p w14:paraId="64B6D27B" w14:textId="77777777" w:rsidR="00F0242B" w:rsidRDefault="00F0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9E46E" w14:textId="77777777" w:rsidR="00C345E0" w:rsidRDefault="004829B6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7C1582CA" wp14:editId="604769DB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C4181E1" w14:textId="5ED3D7E0" w:rsidR="00C345E0" w:rsidRDefault="00F0242B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81E2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吐蛤蠣資料庫使用手冊</w:t>
                              </w:r>
                            </w:sdtContent>
                          </w:sdt>
                          <w:r w:rsidR="004829B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21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81E2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2016/12/21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7C1582CA" id="矩形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" o:allowincell="f" filled="f" stroked="f">
              <v:textbox style="layout-flow:vertical;mso-layout-flow-alt:bottom-to-top" inset=",,8.64pt,10.8pt">
                <w:txbxContent>
                  <w:p w14:paraId="0C4181E1" w14:textId="5ED3D7E0" w:rsidR="00C345E0" w:rsidRDefault="00C60A4A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C81E2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吐蛤蠣資料庫使用手冊</w:t>
                        </w:r>
                      </w:sdtContent>
                    </w:sdt>
                    <w:r w:rsidR="004829B6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21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C81E2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2016/12/21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2EB4D4BF" wp14:editId="6A52633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快取圖案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3342D0A7" id="快取圖案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5B5789E" wp14:editId="4DE1295A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橢圓形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1CE91057" w14:textId="40D98C85" w:rsidR="00C345E0" w:rsidRDefault="004829B6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A31933" w:rsidRPr="00A3193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5B5789E" id="橢圓形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" o:allowincell="f" fillcolor="#50b4c8 [3204]" stroked="f">
              <v:textbox inset="0,0,0,0">
                <w:txbxContent>
                  <w:p w14:paraId="1CE91057" w14:textId="40D98C85" w:rsidR="00C345E0" w:rsidRDefault="004829B6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A31933" w:rsidRPr="00A31933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EDE542" w14:textId="77777777" w:rsidR="00C345E0" w:rsidRDefault="004829B6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1FC4786" wp14:editId="5650B3C0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矩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B2DDA50" w14:textId="26498AF5" w:rsidR="00C345E0" w:rsidRDefault="00F0242B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81E2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吐蛤蠣資料庫使用手冊</w:t>
                              </w:r>
                            </w:sdtContent>
                          </w:sdt>
                          <w:r w:rsidR="004829B6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2-21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81E26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2016/12/21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1FC4786" id="矩形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" o:allowincell="f" filled="f" stroked="f">
              <v:textbox style="layout-flow:vertical;mso-layout-flow-alt:bottom-to-top" inset=",,8.64pt,10.8pt">
                <w:txbxContent>
                  <w:p w14:paraId="7B2DDA50" w14:textId="26498AF5" w:rsidR="00C345E0" w:rsidRDefault="00C60A4A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C81E2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吐蛤蠣資料庫使用手冊</w:t>
                        </w:r>
                      </w:sdtContent>
                    </w:sdt>
                    <w:r w:rsidR="004829B6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12-21T00:00:00Z">
                          <w:dateFormat w:val="yyyy/M/d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C81E26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2016/12/21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10C9EF2" wp14:editId="0C3A8DB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快取圖案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7B83B09" id="快取圖案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D5BA396" wp14:editId="7F9F7FDD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橢圓形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E18A78E" w14:textId="0B902D2A" w:rsidR="00C345E0" w:rsidRDefault="004829B6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A31933" w:rsidRPr="00A3193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D5BA396" id="橢圓形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" o:allowincell="f" fillcolor="#50b4c8 [3204]" stroked="f">
              <v:textbox inset="0,0,0,0">
                <w:txbxContent>
                  <w:p w14:paraId="5E18A78E" w14:textId="0B902D2A" w:rsidR="00C345E0" w:rsidRDefault="004829B6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A31933" w:rsidRPr="00A31933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7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2F80FC87" w14:textId="77777777" w:rsidR="00C345E0" w:rsidRDefault="00C345E0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3FDAA" w14:textId="77777777" w:rsidR="00F0242B" w:rsidRDefault="00F0242B">
      <w:pPr>
        <w:spacing w:after="0" w:line="240" w:lineRule="auto"/>
      </w:pPr>
      <w:r>
        <w:separator/>
      </w:r>
    </w:p>
  </w:footnote>
  <w:footnote w:type="continuationSeparator" w:id="0">
    <w:p w14:paraId="7FDCDC1F" w14:textId="77777777" w:rsidR="00F0242B" w:rsidRDefault="00F0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9B9256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9B9256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96D1DE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50B4C8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328D9F" w:themeColor="accent1" w:themeShade="BF"/>
      </w:rPr>
    </w:lvl>
  </w:abstractNum>
  <w:abstractNum w:abstractNumId="5" w15:restartNumberingAfterBreak="0">
    <w:nsid w:val="0CA308B0"/>
    <w:multiLevelType w:val="hybridMultilevel"/>
    <w:tmpl w:val="F0AEE0A2"/>
    <w:lvl w:ilvl="0" w:tplc="29888DF8">
      <w:start w:val="1"/>
      <w:numFmt w:val="decimal"/>
      <w:lvlText w:val="%1."/>
      <w:lvlJc w:val="left"/>
      <w:pPr>
        <w:ind w:left="720" w:hanging="360"/>
      </w:pPr>
    </w:lvl>
    <w:lvl w:ilvl="1" w:tplc="0D5CD736">
      <w:start w:val="1"/>
      <w:numFmt w:val="lowerLetter"/>
      <w:lvlText w:val="%2."/>
      <w:lvlJc w:val="left"/>
      <w:pPr>
        <w:ind w:left="1440" w:hanging="360"/>
      </w:pPr>
    </w:lvl>
    <w:lvl w:ilvl="2" w:tplc="ECE6EA84">
      <w:start w:val="1"/>
      <w:numFmt w:val="lowerRoman"/>
      <w:lvlText w:val="%3."/>
      <w:lvlJc w:val="right"/>
      <w:pPr>
        <w:ind w:left="2160" w:hanging="180"/>
      </w:pPr>
    </w:lvl>
    <w:lvl w:ilvl="3" w:tplc="4ACCEC90">
      <w:start w:val="1"/>
      <w:numFmt w:val="decimal"/>
      <w:lvlText w:val="%4."/>
      <w:lvlJc w:val="left"/>
      <w:pPr>
        <w:ind w:left="2880" w:hanging="360"/>
      </w:pPr>
    </w:lvl>
    <w:lvl w:ilvl="4" w:tplc="FB441102">
      <w:start w:val="1"/>
      <w:numFmt w:val="lowerLetter"/>
      <w:lvlText w:val="%5."/>
      <w:lvlJc w:val="left"/>
      <w:pPr>
        <w:ind w:left="3600" w:hanging="360"/>
      </w:pPr>
    </w:lvl>
    <w:lvl w:ilvl="5" w:tplc="C3621AD6">
      <w:start w:val="1"/>
      <w:numFmt w:val="lowerRoman"/>
      <w:lvlText w:val="%6."/>
      <w:lvlJc w:val="right"/>
      <w:pPr>
        <w:ind w:left="4320" w:hanging="180"/>
      </w:pPr>
    </w:lvl>
    <w:lvl w:ilvl="6" w:tplc="F96EB05E">
      <w:start w:val="1"/>
      <w:numFmt w:val="decimal"/>
      <w:lvlText w:val="%7."/>
      <w:lvlJc w:val="left"/>
      <w:pPr>
        <w:ind w:left="5040" w:hanging="360"/>
      </w:pPr>
    </w:lvl>
    <w:lvl w:ilvl="7" w:tplc="81283D5E">
      <w:start w:val="1"/>
      <w:numFmt w:val="lowerLetter"/>
      <w:lvlText w:val="%8."/>
      <w:lvlJc w:val="left"/>
      <w:pPr>
        <w:ind w:left="5760" w:hanging="360"/>
      </w:pPr>
    </w:lvl>
    <w:lvl w:ilvl="8" w:tplc="901E78F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53DBB"/>
    <w:multiLevelType w:val="hybridMultilevel"/>
    <w:tmpl w:val="04801C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371CBE"/>
    <w:multiLevelType w:val="hybridMultilevel"/>
    <w:tmpl w:val="AE00C0B8"/>
    <w:lvl w:ilvl="0" w:tplc="29200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F300963"/>
    <w:multiLevelType w:val="hybridMultilevel"/>
    <w:tmpl w:val="BC22F9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6CC39B7"/>
    <w:multiLevelType w:val="hybridMultilevel"/>
    <w:tmpl w:val="ABFA43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78165F8"/>
    <w:multiLevelType w:val="hybridMultilevel"/>
    <w:tmpl w:val="691CE9F0"/>
    <w:lvl w:ilvl="0" w:tplc="5C767EEE">
      <w:start w:val="1"/>
      <w:numFmt w:val="decimal"/>
      <w:lvlText w:val="%1."/>
      <w:lvlJc w:val="left"/>
      <w:pPr>
        <w:ind w:left="720" w:hanging="360"/>
      </w:pPr>
    </w:lvl>
    <w:lvl w:ilvl="1" w:tplc="E9C27942">
      <w:start w:val="1"/>
      <w:numFmt w:val="lowerLetter"/>
      <w:lvlText w:val="%2."/>
      <w:lvlJc w:val="left"/>
      <w:pPr>
        <w:ind w:left="1440" w:hanging="360"/>
      </w:pPr>
    </w:lvl>
    <w:lvl w:ilvl="2" w:tplc="3A08CD98">
      <w:start w:val="1"/>
      <w:numFmt w:val="lowerRoman"/>
      <w:lvlText w:val="%3."/>
      <w:lvlJc w:val="right"/>
      <w:pPr>
        <w:ind w:left="2160" w:hanging="180"/>
      </w:pPr>
    </w:lvl>
    <w:lvl w:ilvl="3" w:tplc="D4E29406">
      <w:start w:val="1"/>
      <w:numFmt w:val="decimal"/>
      <w:lvlText w:val="%4."/>
      <w:lvlJc w:val="left"/>
      <w:pPr>
        <w:ind w:left="2880" w:hanging="360"/>
      </w:pPr>
    </w:lvl>
    <w:lvl w:ilvl="4" w:tplc="36FA8384">
      <w:start w:val="1"/>
      <w:numFmt w:val="lowerLetter"/>
      <w:lvlText w:val="%5."/>
      <w:lvlJc w:val="left"/>
      <w:pPr>
        <w:ind w:left="3600" w:hanging="360"/>
      </w:pPr>
    </w:lvl>
    <w:lvl w:ilvl="5" w:tplc="05CEECF2">
      <w:start w:val="1"/>
      <w:numFmt w:val="lowerRoman"/>
      <w:lvlText w:val="%6."/>
      <w:lvlJc w:val="right"/>
      <w:pPr>
        <w:ind w:left="4320" w:hanging="180"/>
      </w:pPr>
    </w:lvl>
    <w:lvl w:ilvl="6" w:tplc="8D86E79E">
      <w:start w:val="1"/>
      <w:numFmt w:val="decimal"/>
      <w:lvlText w:val="%7."/>
      <w:lvlJc w:val="left"/>
      <w:pPr>
        <w:ind w:left="5040" w:hanging="360"/>
      </w:pPr>
    </w:lvl>
    <w:lvl w:ilvl="7" w:tplc="47F60F4A">
      <w:start w:val="1"/>
      <w:numFmt w:val="lowerLetter"/>
      <w:lvlText w:val="%8."/>
      <w:lvlJc w:val="left"/>
      <w:pPr>
        <w:ind w:left="5760" w:hanging="360"/>
      </w:pPr>
    </w:lvl>
    <w:lvl w:ilvl="8" w:tplc="DA18631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0"/>
  </w:num>
  <w:num w:numId="12">
    <w:abstractNumId w:val="0"/>
  </w:num>
  <w:num w:numId="13">
    <w:abstractNumId w:val="8"/>
  </w:num>
  <w:num w:numId="14">
    <w:abstractNumId w:val="7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9B6"/>
    <w:rsid w:val="002E5E1B"/>
    <w:rsid w:val="004772D1"/>
    <w:rsid w:val="004829B6"/>
    <w:rsid w:val="00523111"/>
    <w:rsid w:val="00604167"/>
    <w:rsid w:val="00642C71"/>
    <w:rsid w:val="006D3D8D"/>
    <w:rsid w:val="00734334"/>
    <w:rsid w:val="00966DBB"/>
    <w:rsid w:val="0098012B"/>
    <w:rsid w:val="00A241AF"/>
    <w:rsid w:val="00A26F5F"/>
    <w:rsid w:val="00A31933"/>
    <w:rsid w:val="00B1390B"/>
    <w:rsid w:val="00B41D72"/>
    <w:rsid w:val="00C345E0"/>
    <w:rsid w:val="00C60A4A"/>
    <w:rsid w:val="00C81E26"/>
    <w:rsid w:val="00CA10FC"/>
    <w:rsid w:val="00CE7A0C"/>
    <w:rsid w:val="00D83087"/>
    <w:rsid w:val="00DB4F0A"/>
    <w:rsid w:val="00E4634E"/>
    <w:rsid w:val="00F0242B"/>
    <w:rsid w:val="00F8005F"/>
    <w:rsid w:val="5FFBE196"/>
    <w:rsid w:val="69B2A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DB6CA"/>
  <w15:docId w15:val="{B5C74E71-FF14-4835-85A8-6B2968F61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328D9F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328D9F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50B4C8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36C40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36C40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4D482B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4D482B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50B4C8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50B4C8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328D9F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328D9F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50B4C8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50B4C8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50B4C8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50B4C8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829752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96D1DE" w:themeColor="accent1" w:themeTint="99"/>
        <w:bottom w:val="single" w:sz="24" w:space="10" w:color="96D1DE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4AC9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36C40" w:themeColor="accent3" w:themeShade="BF"/>
      <w:spacing w:val="20"/>
      <w:sz w:val="24"/>
    </w:rPr>
  </w:style>
  <w:style w:type="character" w:customStyle="1" w:styleId="51">
    <w:name w:val="標題 5 字元"/>
    <w:basedOn w:val="a1"/>
    <w:link w:val="50"/>
    <w:uiPriority w:val="9"/>
    <w:rPr>
      <w:rFonts w:asciiTheme="majorHAnsi" w:eastAsiaTheme="majorEastAsia" w:hAnsiTheme="majorHAnsi" w:cs="Times New Roman"/>
      <w:b/>
      <w:i/>
      <w:color w:val="736C40" w:themeColor="accent3" w:themeShade="BF"/>
      <w:spacing w:val="20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4D482B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4D482B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50B4C8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50B4C8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A8B97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96D1DE" w:themeColor="accent1" w:themeTint="99"/>
        <w:left w:val="single" w:sz="24" w:space="10" w:color="50B4C8" w:themeColor="accent1"/>
        <w:bottom w:val="single" w:sz="36" w:space="10" w:color="9B9256" w:themeColor="accent3"/>
        <w:right w:val="single" w:sz="24" w:space="10" w:color="50B4C8" w:themeColor="accent1"/>
      </w:pBdr>
      <w:shd w:val="clear" w:color="auto" w:fill="50B4C8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50B4C8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4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6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8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10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2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A8B97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A8B97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4829B6"/>
    <w:pPr>
      <w:ind w:leftChars="200" w:left="480"/>
    </w:pPr>
  </w:style>
  <w:style w:type="character" w:styleId="afe">
    <w:name w:val="Hyperlink"/>
    <w:basedOn w:val="a1"/>
    <w:uiPriority w:val="99"/>
    <w:unhideWhenUsed/>
    <w:rsid w:val="00604167"/>
    <w:rPr>
      <w:color w:val="2370CD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4772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1"/>
    <w:link w:val="HTML"/>
    <w:uiPriority w:val="99"/>
    <w:rsid w:val="004772D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asonZhang91503/twoGerli/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dsomeBoy\AppData\Roaming\Microsoft\Templates\&#22577;&#21578;%20(&#20844;&#27491;&#20027;&#38988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B71BB09411C4AD4AEEBC869FBD613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2D0A244-E07A-4DC2-AC25-C73EEBE6A1A1}"/>
      </w:docPartPr>
      <w:docPartBody>
        <w:p w:rsidR="00421999" w:rsidRDefault="00EC75DB">
          <w:pPr>
            <w:pStyle w:val="6B71BB09411C4AD4AEEBC869FBD613D4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6778BBCA849941D299E11B4090C3C04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ED437B9-BAD6-4A03-8E1B-369239078CFA}"/>
      </w:docPartPr>
      <w:docPartBody>
        <w:p w:rsidR="00421999" w:rsidRDefault="00EC75DB">
          <w:pPr>
            <w:pStyle w:val="6778BBCA849941D299E11B4090C3C047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鍵入文件副標題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037FAB2A8D704F81BDA0978E071D436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1141C9-EF86-4524-BFDE-EA42235BA7CA}"/>
      </w:docPartPr>
      <w:docPartBody>
        <w:p w:rsidR="00421999" w:rsidRDefault="00EC75DB">
          <w:pPr>
            <w:pStyle w:val="037FAB2A8D704F81BDA0978E071D436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TW"/>
            </w:rPr>
            <w:t>]</w:t>
          </w:r>
        </w:p>
      </w:docPartBody>
    </w:docPart>
    <w:docPart>
      <w:docPartPr>
        <w:name w:val="058E688B9A3142AEA557357C41DC520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C0682AB-4D77-4D38-851A-5920366FC643}"/>
      </w:docPartPr>
      <w:docPartBody>
        <w:p w:rsidR="00421999" w:rsidRDefault="00EC75DB">
          <w:pPr>
            <w:pStyle w:val="058E688B9A3142AEA557357C41DC5203"/>
          </w:pPr>
          <w:r>
            <w:rPr>
              <w:sz w:val="36"/>
              <w:szCs w:val="36"/>
              <w:lang w:val="zh-TW"/>
            </w:rPr>
            <w:t>[</w:t>
          </w:r>
          <w:r>
            <w:rPr>
              <w:sz w:val="36"/>
              <w:szCs w:val="36"/>
              <w:lang w:val="zh-TW"/>
            </w:rPr>
            <w:t>鍵入文件副標題</w:t>
          </w:r>
          <w:r>
            <w:rPr>
              <w:sz w:val="36"/>
              <w:szCs w:val="36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999"/>
    <w:rsid w:val="00421999"/>
    <w:rsid w:val="005602EF"/>
    <w:rsid w:val="008A6F71"/>
    <w:rsid w:val="00CB6A68"/>
    <w:rsid w:val="00EC75DB"/>
    <w:rsid w:val="00FE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B71BB09411C4AD4AEEBC869FBD613D4">
    <w:name w:val="6B71BB09411C4AD4AEEBC869FBD613D4"/>
    <w:pPr>
      <w:widowControl w:val="0"/>
    </w:pPr>
  </w:style>
  <w:style w:type="paragraph" w:customStyle="1" w:styleId="6778BBCA849941D299E11B4090C3C047">
    <w:name w:val="6778BBCA849941D299E11B4090C3C04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Cs w:val="24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037FAB2A8D704F81BDA0978E071D436A">
    <w:name w:val="037FAB2A8D704F81BDA0978E071D436A"/>
    <w:pPr>
      <w:widowControl w:val="0"/>
    </w:pPr>
  </w:style>
  <w:style w:type="paragraph" w:customStyle="1" w:styleId="058E688B9A3142AEA557357C41DC5203">
    <w:name w:val="058E688B9A3142AEA557357C41DC520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都會">
  <a:themeElements>
    <a:clrScheme name="都會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都會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都會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2016-12-21T00:00:00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1EA970-3C88-4E39-B3F1-70E407326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(公正主題).dotx</Template>
  <TotalTime>240</TotalTime>
  <Pages>9</Pages>
  <Words>351</Words>
  <Characters>2001</Characters>
  <Application>Microsoft Office Word</Application>
  <DocSecurity>0</DocSecurity>
  <Lines>16</Lines>
  <Paragraphs>4</Paragraphs>
  <ScaleCrop>false</ScaleCrop>
  <Company>行動裝置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吐蛤蠣資料庫使用手冊</dc:title>
  <dc:subject>其實是懶人包的意思啦</dc:subject>
  <dc:creator>張紘綸</dc:creator>
  <cp:keywords/>
  <dc:description/>
  <cp:lastModifiedBy>張紘綸</cp:lastModifiedBy>
  <cp:revision>7</cp:revision>
  <dcterms:created xsi:type="dcterms:W3CDTF">2016-12-21T11:55:00Z</dcterms:created>
  <dcterms:modified xsi:type="dcterms:W3CDTF">2016-12-29T16:51:00Z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